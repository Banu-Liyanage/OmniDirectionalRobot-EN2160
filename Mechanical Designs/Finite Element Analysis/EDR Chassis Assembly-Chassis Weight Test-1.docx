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11BCE336" w14:textId="77777777" w:rsidTr="00A43A5B">
        <w:trPr>
          <w:cantSplit/>
          <w:trHeight w:val="4488"/>
        </w:trPr>
        <w:tc>
          <w:tcPr>
            <w:tcW w:w="6285" w:type="dxa"/>
          </w:tcPr>
          <w:p w14:paraId="2C116960" w14:textId="177E67BD" w:rsidR="00F448BC" w:rsidRDefault="000B1FE4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75E72DB" wp14:editId="189AEDF9">
                  <wp:extent cx="3853815" cy="2039620"/>
                  <wp:effectExtent l="0" t="0" r="0" b="0"/>
                  <wp:docPr id="2051349675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349675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039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1747F2A5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330453C7" w14:textId="6481CB82" w:rsidR="00B77317" w:rsidRPr="00CD1539" w:rsidRDefault="000B1FE4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EDR Chassis Assembly</w:t>
                  </w:r>
                </w:p>
                <w:p w14:paraId="480ED335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7BC970E4" w14:textId="70A873BC" w:rsidR="00B77317" w:rsidRPr="00CD1539" w:rsidRDefault="000B1FE4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Wednesday, April 2, 2025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Omni-Directional Robot</w:t>
                  </w:r>
                </w:p>
                <w:p w14:paraId="79FCD675" w14:textId="6FFBEA32" w:rsidR="00B77317" w:rsidRPr="00CD1539" w:rsidRDefault="000B1FE4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Chassis Weight Test</w:t>
                  </w:r>
                </w:p>
                <w:p w14:paraId="73BC3B9D" w14:textId="33F44FE9" w:rsidR="00B77317" w:rsidRPr="006A441F" w:rsidRDefault="000B1FE4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233312F4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3E345A1D" w14:textId="2DA536FC" w:rsidR="00B77317" w:rsidRDefault="000B1FE4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45E3E422" w14:textId="520FBF26" w:rsidR="000B1FE4" w:rsidRDefault="001041F1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194445272" w:history="1">
                        <w:r w:rsidR="000B1FE4" w:rsidRPr="00EB63DE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0B1FE4">
                          <w:rPr>
                            <w:noProof/>
                            <w:webHidden/>
                          </w:rPr>
                          <w:tab/>
                        </w:r>
                        <w:r w:rsidR="000B1FE4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0B1FE4">
                          <w:rPr>
                            <w:noProof/>
                            <w:webHidden/>
                          </w:rPr>
                          <w:instrText xml:space="preserve"> PAGEREF _Toc194445272 \h </w:instrText>
                        </w:r>
                        <w:r w:rsidR="000B1FE4">
                          <w:rPr>
                            <w:noProof/>
                            <w:webHidden/>
                          </w:rPr>
                        </w:r>
                        <w:r w:rsidR="000B1FE4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0B1FE4">
                          <w:rPr>
                            <w:noProof/>
                            <w:webHidden/>
                          </w:rPr>
                          <w:t>1</w:t>
                        </w:r>
                        <w:r w:rsidR="000B1FE4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2B3BEC6" w14:textId="03DA820B" w:rsidR="000B1FE4" w:rsidRDefault="000B1FE4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94445273" w:history="1">
                        <w:r w:rsidRPr="00EB63DE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_Toc194445273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4AA8446" w14:textId="5C779E08" w:rsidR="000B1FE4" w:rsidRDefault="000B1FE4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94445274" w:history="1">
                        <w:r w:rsidRPr="00EB63DE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_Toc194445274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CA1632C" w14:textId="2A486C88" w:rsidR="000B1FE4" w:rsidRDefault="000B1FE4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94445275" w:history="1">
                        <w:r w:rsidRPr="00EB63DE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_Toc194445275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6665E7C" w14:textId="2C6A5228" w:rsidR="000B1FE4" w:rsidRDefault="000B1FE4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94445276" w:history="1">
                        <w:r w:rsidRPr="00EB63DE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_Toc194445276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0438A2B" w14:textId="6F08908D" w:rsidR="000B1FE4" w:rsidRDefault="000B1FE4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94445277" w:history="1">
                        <w:r w:rsidRPr="00EB63DE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_Toc194445277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A188CA2" w14:textId="59BE739E" w:rsidR="000B1FE4" w:rsidRDefault="000B1FE4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94445278" w:history="1">
                        <w:r w:rsidRPr="00EB63DE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_Toc194445278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AD7E3BD" w14:textId="4B0A1FCD" w:rsidR="000B1FE4" w:rsidRDefault="000B1FE4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94445279" w:history="1">
                        <w:r w:rsidRPr="00EB63DE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_Toc194445279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748AF0B" w14:textId="0A15E6AC" w:rsidR="000B1FE4" w:rsidRDefault="000B1FE4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94445280" w:history="1">
                        <w:r w:rsidRPr="00EB63DE">
                          <w:rPr>
                            <w:rStyle w:val="Hyperlink"/>
                            <w:noProof/>
                          </w:rPr>
                          <w:t>Interaction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_Toc194445280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A6FE342" w14:textId="49891BE6" w:rsidR="000B1FE4" w:rsidRDefault="000B1FE4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94445281" w:history="1">
                        <w:r w:rsidRPr="00EB63DE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_Toc194445281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16E1F8A" w14:textId="1E90E47F" w:rsidR="000B1FE4" w:rsidRDefault="000B1FE4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94445282" w:history="1">
                        <w:r w:rsidRPr="00EB63DE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_Toc194445282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8BCAC53" w14:textId="350527C1" w:rsidR="000B1FE4" w:rsidRDefault="000B1FE4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94445283" w:history="1">
                        <w:r w:rsidRPr="00EB63DE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_Toc194445283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92BD905" w14:textId="24CE515F" w:rsidR="000B1FE4" w:rsidRDefault="000B1FE4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94445284" w:history="1">
                        <w:r w:rsidRPr="00EB63DE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_Toc194445284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2319DB6" w14:textId="63550014" w:rsidR="000B1FE4" w:rsidRDefault="000B1FE4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94445285" w:history="1">
                        <w:r w:rsidRPr="00EB63DE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_Toc194445285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47C238F" w14:textId="090EE2DB" w:rsidR="000B1FE4" w:rsidRDefault="000B1FE4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94445286" w:history="1">
                        <w:r w:rsidRPr="00EB63DE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_Toc194445286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971F0E2" w14:textId="096D19FE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796AD010" w14:textId="77777777" w:rsidR="00F448BC" w:rsidRDefault="00F448BC" w:rsidP="00A5373F"/>
        </w:tc>
      </w:tr>
      <w:tr w:rsidR="00F448BC" w14:paraId="45619A58" w14:textId="77777777" w:rsidTr="00BE081A">
        <w:trPr>
          <w:cantSplit/>
          <w:trHeight w:val="3924"/>
        </w:trPr>
        <w:tc>
          <w:tcPr>
            <w:tcW w:w="6285" w:type="dxa"/>
          </w:tcPr>
          <w:p w14:paraId="16654997" w14:textId="19CC71DB" w:rsidR="00C27B5D" w:rsidRDefault="000B1FE4" w:rsidP="00C27B5D">
            <w:pPr>
              <w:pStyle w:val="Heading1"/>
            </w:pPr>
            <w:bookmarkStart w:id="0" w:name="_Toc194445272"/>
            <w:r>
              <w:t>Description</w:t>
            </w:r>
            <w:bookmarkEnd w:id="0"/>
          </w:p>
          <w:p w14:paraId="46C4D775" w14:textId="3C5B5409" w:rsidR="00F448BC" w:rsidRPr="00E65D6E" w:rsidRDefault="000B1FE4" w:rsidP="00FF408C">
            <w:r>
              <w:t>No Data</w:t>
            </w:r>
          </w:p>
        </w:tc>
        <w:tc>
          <w:tcPr>
            <w:tcW w:w="4713" w:type="dxa"/>
            <w:vMerge/>
          </w:tcPr>
          <w:p w14:paraId="088A86CA" w14:textId="77777777" w:rsidR="00F448BC" w:rsidRPr="00A33AA4" w:rsidRDefault="00F448BC" w:rsidP="00840CC7">
            <w:pPr>
              <w:pStyle w:val="TOC3"/>
            </w:pPr>
          </w:p>
        </w:tc>
      </w:tr>
    </w:tbl>
    <w:p w14:paraId="4C6B0D31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0CE20691" w14:textId="77777777" w:rsidTr="00DD03CF">
        <w:tc>
          <w:tcPr>
            <w:tcW w:w="11016" w:type="dxa"/>
          </w:tcPr>
          <w:p w14:paraId="41E5E7DE" w14:textId="08E04F33" w:rsidR="00343025" w:rsidRDefault="000B1FE4" w:rsidP="00343025">
            <w:pPr>
              <w:pStyle w:val="Heading1"/>
            </w:pPr>
            <w:bookmarkStart w:id="1" w:name="_Toc243733140"/>
            <w:bookmarkStart w:id="2" w:name="_Toc245020107"/>
            <w:bookmarkStart w:id="3" w:name="_Toc245020139"/>
            <w:bookmarkStart w:id="4" w:name="_Toc194445273"/>
            <w:r>
              <w:lastRenderedPageBreak/>
              <w:t>Assumptions</w:t>
            </w:r>
            <w:bookmarkEnd w:id="4"/>
          </w:p>
          <w:p w14:paraId="0024551E" w14:textId="2B3EDC35" w:rsidR="00A96F2C" w:rsidRDefault="00A96F2C" w:rsidP="00A96F2C"/>
        </w:tc>
      </w:tr>
    </w:tbl>
    <w:p w14:paraId="562291A9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14DA0887" w14:textId="77777777" w:rsidTr="00ED5A01">
        <w:tc>
          <w:tcPr>
            <w:tcW w:w="11016" w:type="dxa"/>
          </w:tcPr>
          <w:p w14:paraId="073AF653" w14:textId="06817CAC" w:rsidR="00FF408C" w:rsidRDefault="000B1FE4" w:rsidP="00FF408C">
            <w:pPr>
              <w:pStyle w:val="Heading1"/>
            </w:pPr>
            <w:bookmarkStart w:id="5" w:name="_Toc194445274"/>
            <w:r>
              <w:lastRenderedPageBreak/>
              <w:t>Model Information</w:t>
            </w:r>
            <w:bookmarkEnd w:id="5"/>
          </w:p>
          <w:p w14:paraId="7C0894F5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5234EAAD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7F4BE912" w14:textId="77777777" w:rsidTr="00077EA0">
                    <w:tc>
                      <w:tcPr>
                        <w:tcW w:w="8640" w:type="dxa"/>
                      </w:tcPr>
                      <w:p w14:paraId="70476DCB" w14:textId="10005367" w:rsidR="00077EA0" w:rsidRDefault="000B1FE4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lastRenderedPageBreak/>
                          <w:drawing>
                            <wp:inline distT="0" distB="0" distL="0" distR="0" wp14:anchorId="778C5009" wp14:editId="4EA7DB75">
                              <wp:extent cx="5349240" cy="3463290"/>
                              <wp:effectExtent l="0" t="0" r="3810" b="3810"/>
                              <wp:docPr id="108227918" name="Picture 2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8227918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46329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1E396023" w14:textId="268FCAF6" w:rsidR="00C16188" w:rsidRDefault="000B1FE4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EDR Chassis Assembly</w:t>
                  </w:r>
                </w:p>
                <w:p w14:paraId="1A29D74A" w14:textId="545F4325" w:rsidR="00C16188" w:rsidRDefault="000B1FE4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14:paraId="6FDCEC58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31BE2E9" w14:textId="40371797" w:rsidR="00C16188" w:rsidRPr="0044448A" w:rsidRDefault="000B1FE4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29B3A7B3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963D4CC" w14:textId="7AED04A3" w:rsidR="00C16188" w:rsidRDefault="000B1FE4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5E74E14" w14:textId="7E719FC3" w:rsidR="00C16188" w:rsidRDefault="000B1FE4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5AB4968" w14:textId="04FEAB94" w:rsidR="00C16188" w:rsidRDefault="000B1FE4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72BE317" w14:textId="2AD3AB41" w:rsidR="00C16188" w:rsidRDefault="000B1FE4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0B1FE4" w14:paraId="2E0C439F" w14:textId="77777777" w:rsidTr="00986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7C19693" w14:textId="52A5CA25" w:rsidR="000B1FE4" w:rsidRDefault="000B1FE4" w:rsidP="00986834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14:paraId="38BA64C9" w14:textId="2AD4A8A8" w:rsidR="000B1FE4" w:rsidRPr="0044448A" w:rsidRDefault="000B1FE4" w:rsidP="00986834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B56F326" wp14:editId="24182DF5">
                        <wp:extent cx="1562735" cy="1011555"/>
                        <wp:effectExtent l="0" t="0" r="0" b="0"/>
                        <wp:docPr id="1368317471" name="Picture 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68317471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11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1B955A0" w14:textId="2DC9B30B" w:rsidR="000B1FE4" w:rsidRPr="0044448A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40DAFF0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Mass:2.55242 kg</w:t>
                  </w:r>
                </w:p>
                <w:p w14:paraId="41A7D5E9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Volume:0.000324818 m^3</w:t>
                  </w:r>
                </w:p>
                <w:p w14:paraId="70822FC5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Density:7,858 kg/m^3</w:t>
                  </w:r>
                </w:p>
                <w:p w14:paraId="4D169162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Weight:25.0137 N</w:t>
                  </w:r>
                </w:p>
                <w:p w14:paraId="1E16B677" w14:textId="4D6F9792" w:rsidR="000B1FE4" w:rsidRPr="0044448A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4624E7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C:\Users\USER\Desktop\Chassis Design\Bottom Plate.SLDPRT</w:t>
                  </w:r>
                </w:p>
                <w:p w14:paraId="6862B6D0" w14:textId="5D02981E" w:rsidR="000B1FE4" w:rsidRPr="0044448A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 1 23:50:49 2025</w:t>
                  </w:r>
                </w:p>
              </w:tc>
            </w:tr>
            <w:tr w:rsidR="00C16188" w14:paraId="21CCDFDA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35364C" w14:textId="3CD88CD8" w:rsidR="00C16188" w:rsidRDefault="000B1FE4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14:paraId="5070EB42" w14:textId="0D7F37D9" w:rsidR="004B3022" w:rsidRPr="0044448A" w:rsidRDefault="000B1FE4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48E45F7" wp14:editId="6AE6675C">
                        <wp:extent cx="1562735" cy="1011555"/>
                        <wp:effectExtent l="0" t="0" r="0" b="0"/>
                        <wp:docPr id="1275990988" name="Picture 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75990988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11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FE2150" w14:textId="4C2EF5BD" w:rsidR="00C16188" w:rsidRPr="0044448A" w:rsidRDefault="000B1FE4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683E5C5" w14:textId="77777777" w:rsidR="000B1FE4" w:rsidRDefault="000B1FE4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Mass:3.0303 kg</w:t>
                  </w:r>
                </w:p>
                <w:p w14:paraId="3A2F8EFE" w14:textId="77777777" w:rsidR="000B1FE4" w:rsidRDefault="000B1FE4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Volume:0.000385632 m^3</w:t>
                  </w:r>
                </w:p>
                <w:p w14:paraId="45D248BA" w14:textId="77777777" w:rsidR="000B1FE4" w:rsidRDefault="000B1FE4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Density:7,858 kg/m^3</w:t>
                  </w:r>
                </w:p>
                <w:p w14:paraId="4F947450" w14:textId="77777777" w:rsidR="000B1FE4" w:rsidRDefault="000B1FE4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Weight:29.6969 N</w:t>
                  </w:r>
                </w:p>
                <w:p w14:paraId="2E50C7D7" w14:textId="2F3CEE73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AABF6A0" w14:textId="77777777" w:rsidR="000B1FE4" w:rsidRDefault="000B1FE4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C:\Users\USER\Desktop\Chassis Design\Top Plate.SLDPRT</w:t>
                  </w:r>
                </w:p>
                <w:p w14:paraId="6C0F4B69" w14:textId="622138EE" w:rsidR="00C16188" w:rsidRPr="0044448A" w:rsidRDefault="000B1FE4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 1 23:50:49 2025</w:t>
                  </w:r>
                </w:p>
              </w:tc>
            </w:tr>
            <w:tr w:rsidR="00224CED" w14:paraId="1EBB7B61" w14:textId="77777777" w:rsidTr="003F226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AA107F7" w14:textId="0DA59AA4" w:rsidR="00224CED" w:rsidRDefault="000B1FE4" w:rsidP="00C16188"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Beam Bodies:</w:t>
                  </w:r>
                </w:p>
              </w:tc>
            </w:tr>
            <w:tr w:rsidR="004B3022" w14:paraId="132695B0" w14:textId="77777777" w:rsidTr="003E0E8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978FA41" w14:textId="6356B7AA" w:rsidR="004B3022" w:rsidRDefault="000B1FE4" w:rsidP="003E0E80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1254410" w14:textId="398667BB" w:rsidR="004B3022" w:rsidRDefault="000B1FE4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Formulation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DB0F959" w14:textId="48B213F6" w:rsidR="004B3022" w:rsidRDefault="000B1FE4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95A9583" w14:textId="17FD93B8" w:rsidR="004B3022" w:rsidRDefault="000B1FE4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0B1FE4" w14:paraId="731A1328" w14:textId="77777777" w:rsidTr="00986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6B052CB" w14:textId="7124CE7C" w:rsidR="000B1FE4" w:rsidRDefault="000B1FE4" w:rsidP="00986834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1(Trim/Extend14[2])</w:t>
                  </w:r>
                </w:p>
                <w:p w14:paraId="5564ED44" w14:textId="66279769" w:rsidR="000B1FE4" w:rsidRDefault="000B1FE4" w:rsidP="00986834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17E894E1" wp14:editId="4E6DF1E9">
                        <wp:extent cx="1562735" cy="1011555"/>
                        <wp:effectExtent l="0" t="0" r="0" b="0"/>
                        <wp:docPr id="1596041194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96041194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11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EF3A66" w14:textId="58EB9088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A5967CC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Standard-weldment profiles/iso/square tube</w:t>
                  </w:r>
                </w:p>
                <w:p w14:paraId="36103A35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0.000133699m^2</w:t>
                  </w:r>
                </w:p>
                <w:p w14:paraId="3C7AA5F1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Length:400mm</w:t>
                  </w:r>
                </w:p>
                <w:p w14:paraId="629DE228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Volume:5.34806e-05m^3</w:t>
                  </w:r>
                </w:p>
                <w:p w14:paraId="5952727E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lastRenderedPageBreak/>
                    <w:t>Mass Density:7,858kg/m^3</w:t>
                  </w:r>
                </w:p>
                <w:p w14:paraId="3AD3F861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Mass:0.420251kg</w:t>
                  </w:r>
                </w:p>
                <w:p w14:paraId="38E49AD7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Weight:4.11846N</w:t>
                  </w:r>
                </w:p>
                <w:p w14:paraId="43A015B9" w14:textId="70EC6B7D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D47AD0F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lastRenderedPageBreak/>
                    <w:t>C:\Users\USER\Desktop\Chassis Design\Box bar frame.SLDPRT</w:t>
                  </w:r>
                </w:p>
                <w:p w14:paraId="6F6E3CA9" w14:textId="01C6DA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 1 23:41:29 2025</w:t>
                  </w:r>
                </w:p>
              </w:tc>
            </w:tr>
            <w:tr w:rsidR="000B1FE4" w14:paraId="791BFD35" w14:textId="77777777" w:rsidTr="00986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5DD7CC" w14:textId="55A7030C" w:rsidR="000B1FE4" w:rsidRDefault="000B1FE4" w:rsidP="00986834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2(Trim/Extend19[2])</w:t>
                  </w:r>
                </w:p>
                <w:p w14:paraId="0D2C871A" w14:textId="5E8C3D91" w:rsidR="000B1FE4" w:rsidRDefault="000B1FE4" w:rsidP="00986834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522D411" wp14:editId="6D0E08A1">
                        <wp:extent cx="1562735" cy="1011555"/>
                        <wp:effectExtent l="0" t="0" r="0" b="0"/>
                        <wp:docPr id="2033544324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33544324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11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047A9B2" w14:textId="65B3C716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EF97120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Standard-weldment profiles/iso/square tube</w:t>
                  </w:r>
                </w:p>
                <w:p w14:paraId="64FC570D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0.000133699m^2</w:t>
                  </w:r>
                </w:p>
                <w:p w14:paraId="250B441C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Length:60.0036mm</w:t>
                  </w:r>
                </w:p>
                <w:p w14:paraId="196C77C6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Volume:8.02257e-06m^3</w:t>
                  </w:r>
                </w:p>
                <w:p w14:paraId="1B1A45DB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Density:7,858kg/m^3</w:t>
                  </w:r>
                </w:p>
                <w:p w14:paraId="64A46067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Mass:0.0630413kg</w:t>
                  </w:r>
                </w:p>
                <w:p w14:paraId="2C4CDF29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Weight:0.617805N</w:t>
                  </w:r>
                </w:p>
                <w:p w14:paraId="5845BC72" w14:textId="11134BBA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8D58952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C:\Users\USER\Desktop\Chassis Design\Box bar frame.SLDPRT</w:t>
                  </w:r>
                </w:p>
                <w:p w14:paraId="065B56C2" w14:textId="2301D812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 1 23:41:29 2025</w:t>
                  </w:r>
                </w:p>
              </w:tc>
            </w:tr>
            <w:tr w:rsidR="000B1FE4" w14:paraId="7B3E1D2B" w14:textId="77777777" w:rsidTr="00986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1CDC4F4" w14:textId="5159ACF6" w:rsidR="000B1FE4" w:rsidRDefault="000B1FE4" w:rsidP="00986834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3(Trim/Extend5[1])</w:t>
                  </w:r>
                </w:p>
                <w:p w14:paraId="0E09914C" w14:textId="72C651EE" w:rsidR="000B1FE4" w:rsidRDefault="000B1FE4" w:rsidP="00986834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D421497" wp14:editId="28FF813F">
                        <wp:extent cx="1562735" cy="1011555"/>
                        <wp:effectExtent l="0" t="0" r="0" b="0"/>
                        <wp:docPr id="1535475019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3547501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11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17BD1E" w14:textId="455342AF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D1606A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Standard-weldment profiles/iso/square tube</w:t>
                  </w:r>
                </w:p>
                <w:p w14:paraId="754CCFCE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0.000133699m^2</w:t>
                  </w:r>
                </w:p>
                <w:p w14:paraId="3CB575E5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Length:55mm</w:t>
                  </w:r>
                </w:p>
                <w:p w14:paraId="66E2B24B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Volume:7.35358e-06m^3</w:t>
                  </w:r>
                </w:p>
                <w:p w14:paraId="7DAFEBF9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Density:7,858kg/m^3</w:t>
                  </w:r>
                </w:p>
                <w:p w14:paraId="5A1F4A61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Mass:0.0577845kg</w:t>
                  </w:r>
                </w:p>
                <w:p w14:paraId="16160B62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Weight:0.566288N</w:t>
                  </w:r>
                </w:p>
                <w:p w14:paraId="49BEFDB1" w14:textId="7D753F9B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C5BFFB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C:\Users\USER\Desktop\Chassis Design\Box bar frame.SLDPRT</w:t>
                  </w:r>
                </w:p>
                <w:p w14:paraId="3F174851" w14:textId="0762D48E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 1 23:41:29 2025</w:t>
                  </w:r>
                </w:p>
              </w:tc>
            </w:tr>
            <w:tr w:rsidR="000B1FE4" w14:paraId="600089F1" w14:textId="77777777" w:rsidTr="00986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F20158" w14:textId="42514DCF" w:rsidR="000B1FE4" w:rsidRDefault="000B1FE4" w:rsidP="00986834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4(Trim/Extend22[1])</w:t>
                  </w:r>
                </w:p>
                <w:p w14:paraId="172A573A" w14:textId="3F9F4EEA" w:rsidR="000B1FE4" w:rsidRDefault="000B1FE4" w:rsidP="00986834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DA34DBC" wp14:editId="260500E1">
                        <wp:extent cx="1562735" cy="1011555"/>
                        <wp:effectExtent l="0" t="0" r="0" b="0"/>
                        <wp:docPr id="1968790700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6879070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11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E60FFC5" w14:textId="055FA4FC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17EABE6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Standard-weldment profiles/iso/square tube</w:t>
                  </w:r>
                </w:p>
                <w:p w14:paraId="749BA02A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0.000133699m^2</w:t>
                  </w:r>
                </w:p>
                <w:p w14:paraId="220EFA21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Length:95mm</w:t>
                  </w:r>
                </w:p>
                <w:p w14:paraId="658FD167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Volume:1.27016e-05m^3</w:t>
                  </w:r>
                </w:p>
                <w:p w14:paraId="057904F7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Density:7,858kg/m^3</w:t>
                  </w:r>
                </w:p>
                <w:p w14:paraId="7E79F416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Mass:0.0998095kg</w:t>
                  </w:r>
                </w:p>
                <w:p w14:paraId="3B440155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Weight:0.978133N</w:t>
                  </w:r>
                </w:p>
                <w:p w14:paraId="7A410F24" w14:textId="2795DCCA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FE7A0F2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C:\Users\USER\Desktop\Chassis Design\Box bar frame.SLDPRT</w:t>
                  </w:r>
                </w:p>
                <w:p w14:paraId="2CEECB78" w14:textId="54165A86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 1 23:41:29 2025</w:t>
                  </w:r>
                </w:p>
              </w:tc>
            </w:tr>
            <w:tr w:rsidR="000B1FE4" w14:paraId="46CDA176" w14:textId="77777777" w:rsidTr="00986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FB8CA1B" w14:textId="277A6A80" w:rsidR="000B1FE4" w:rsidRDefault="000B1FE4" w:rsidP="00986834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5(Trim/Extend20[2])</w:t>
                  </w:r>
                </w:p>
                <w:p w14:paraId="3F2E2255" w14:textId="3F66864F" w:rsidR="000B1FE4" w:rsidRDefault="000B1FE4" w:rsidP="00986834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B3B4DD4" wp14:editId="4E1F68D1">
                        <wp:extent cx="1562735" cy="1011555"/>
                        <wp:effectExtent l="0" t="0" r="0" b="0"/>
                        <wp:docPr id="1743799063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43799063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11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E7FD61" w14:textId="27A03314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0044739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Standard-weldment profiles/iso/square tube</w:t>
                  </w:r>
                </w:p>
                <w:p w14:paraId="03F5FA7E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0.000133699m^2</w:t>
                  </w:r>
                </w:p>
                <w:p w14:paraId="603BA11D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Length:55mm</w:t>
                  </w:r>
                </w:p>
                <w:p w14:paraId="31244B2B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Volume:7.35358e-06m^3</w:t>
                  </w:r>
                </w:p>
                <w:p w14:paraId="241AE2CD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Density:7,858kg/m^3</w:t>
                  </w:r>
                </w:p>
                <w:p w14:paraId="3CF97F80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Mass:0.0577845kg</w:t>
                  </w:r>
                </w:p>
                <w:p w14:paraId="09864670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Weight:0.566288N</w:t>
                  </w:r>
                </w:p>
                <w:p w14:paraId="49F05EA9" w14:textId="4A9D244C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659D31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C:\Users\USER\Desktop\Chassis Design\Box bar frame.SLDPRT</w:t>
                  </w:r>
                </w:p>
                <w:p w14:paraId="256C4CDE" w14:textId="534C2715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 1 23:41:29 2025</w:t>
                  </w:r>
                </w:p>
              </w:tc>
            </w:tr>
            <w:tr w:rsidR="000B1FE4" w14:paraId="274E1ADE" w14:textId="77777777" w:rsidTr="00986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9B80A47" w14:textId="121CDEAD" w:rsidR="000B1FE4" w:rsidRDefault="000B1FE4" w:rsidP="00986834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6(Square tube - configured 20 X 20 X 2(1)[24])</w:t>
                  </w:r>
                </w:p>
                <w:p w14:paraId="046F1A8A" w14:textId="2CD8BBE2" w:rsidR="000B1FE4" w:rsidRDefault="000B1FE4" w:rsidP="00986834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11AC9749" wp14:editId="2071F060">
                        <wp:extent cx="1562735" cy="1011555"/>
                        <wp:effectExtent l="0" t="0" r="0" b="0"/>
                        <wp:docPr id="1341533034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41533034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11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59E452" w14:textId="5E52113F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5D464A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Standard-weldment profiles/iso/square tube</w:t>
                  </w:r>
                </w:p>
                <w:p w14:paraId="4597EC05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0.000133699m^2</w:t>
                  </w:r>
                </w:p>
                <w:p w14:paraId="5775E700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Length:110mm</w:t>
                  </w:r>
                </w:p>
                <w:p w14:paraId="69E2DE7A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Volume:1.47069e-05m^3</w:t>
                  </w:r>
                </w:p>
                <w:p w14:paraId="5D28DCDE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Density:7,858kg/m^3</w:t>
                  </w:r>
                </w:p>
                <w:p w14:paraId="493C5368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lastRenderedPageBreak/>
                    <w:t>Mass:0.115567kg</w:t>
                  </w:r>
                </w:p>
                <w:p w14:paraId="23972370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Weight:1.13256N</w:t>
                  </w:r>
                </w:p>
                <w:p w14:paraId="5498DC81" w14:textId="2A58969F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2A13F81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lastRenderedPageBreak/>
                    <w:t>C:\Users\USER\Desktop\Chassis Design\Box bar frame.SLDPRT</w:t>
                  </w:r>
                </w:p>
                <w:p w14:paraId="07501BFB" w14:textId="5F0E2A4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 1 23:41:29 2025</w:t>
                  </w:r>
                </w:p>
              </w:tc>
            </w:tr>
            <w:tr w:rsidR="000B1FE4" w14:paraId="5916B611" w14:textId="77777777" w:rsidTr="00986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A697057" w14:textId="087AACE0" w:rsidR="000B1FE4" w:rsidRDefault="000B1FE4" w:rsidP="00986834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7(Trim/Extend23[2])</w:t>
                  </w:r>
                </w:p>
                <w:p w14:paraId="3A07B490" w14:textId="706AF69F" w:rsidR="000B1FE4" w:rsidRDefault="000B1FE4" w:rsidP="00986834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2841FAE" wp14:editId="7BF27B52">
                        <wp:extent cx="1562735" cy="1011555"/>
                        <wp:effectExtent l="0" t="0" r="0" b="0"/>
                        <wp:docPr id="201511368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15113681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11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4A6D4FF" w14:textId="64D76E95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2DC3520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Standard-weldment profiles/iso/square tube</w:t>
                  </w:r>
                </w:p>
                <w:p w14:paraId="1799E81E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0.000133699m^2</w:t>
                  </w:r>
                </w:p>
                <w:p w14:paraId="40EDA3A1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Length:55mm</w:t>
                  </w:r>
                </w:p>
                <w:p w14:paraId="7D793638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Volume:7.35358e-06m^3</w:t>
                  </w:r>
                </w:p>
                <w:p w14:paraId="68EE106F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Density:7,858kg/m^3</w:t>
                  </w:r>
                </w:p>
                <w:p w14:paraId="6BD742D0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Mass:0.0577845kg</w:t>
                  </w:r>
                </w:p>
                <w:p w14:paraId="5C241B18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Weight:0.566288N</w:t>
                  </w:r>
                </w:p>
                <w:p w14:paraId="1F462EEE" w14:textId="3C2B1728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9BBF2D6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C:\Users\USER\Desktop\Chassis Design\Box bar frame.SLDPRT</w:t>
                  </w:r>
                </w:p>
                <w:p w14:paraId="62831057" w14:textId="0A5FC493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 1 23:41:29 2025</w:t>
                  </w:r>
                </w:p>
              </w:tc>
            </w:tr>
            <w:tr w:rsidR="000B1FE4" w14:paraId="36E78ACA" w14:textId="77777777" w:rsidTr="00986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753898F" w14:textId="587EF4C2" w:rsidR="000B1FE4" w:rsidRDefault="000B1FE4" w:rsidP="00986834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8(Trim/Extend14[1])</w:t>
                  </w:r>
                </w:p>
                <w:p w14:paraId="3AD1158E" w14:textId="020CB17D" w:rsidR="000B1FE4" w:rsidRDefault="000B1FE4" w:rsidP="00986834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C01A795" wp14:editId="472BF212">
                        <wp:extent cx="1562735" cy="1011555"/>
                        <wp:effectExtent l="0" t="0" r="0" b="0"/>
                        <wp:docPr id="1438973981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38973981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11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34C3ED" w14:textId="7899D224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890F15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Standard-weldment profiles/iso/square tube</w:t>
                  </w:r>
                </w:p>
                <w:p w14:paraId="15F3FD38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0.000133699m^2</w:t>
                  </w:r>
                </w:p>
                <w:p w14:paraId="3432CE9E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Length:300mm</w:t>
                  </w:r>
                </w:p>
                <w:p w14:paraId="128A0868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Volume:4.01105e-05m^3</w:t>
                  </w:r>
                </w:p>
                <w:p w14:paraId="151F86CA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Density:7,858kg/m^3</w:t>
                  </w:r>
                </w:p>
                <w:p w14:paraId="32BABB67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Mass:0.315188kg</w:t>
                  </w:r>
                </w:p>
                <w:p w14:paraId="5A66AA19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Weight:3.08884N</w:t>
                  </w:r>
                </w:p>
                <w:p w14:paraId="3D4D1EAF" w14:textId="40B427C6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D1FB567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C:\Users\USER\Desktop\Chassis Design\Box bar frame.SLDPRT</w:t>
                  </w:r>
                </w:p>
                <w:p w14:paraId="529EF345" w14:textId="647F02B0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 1 23:41:29 2025</w:t>
                  </w:r>
                </w:p>
              </w:tc>
            </w:tr>
            <w:tr w:rsidR="000B1FE4" w14:paraId="711BB506" w14:textId="77777777" w:rsidTr="00986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C4305C" w14:textId="25421DCB" w:rsidR="000B1FE4" w:rsidRDefault="000B1FE4" w:rsidP="00986834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9(Trim/Extend8[1])</w:t>
                  </w:r>
                </w:p>
                <w:p w14:paraId="6080367A" w14:textId="4BF65A69" w:rsidR="000B1FE4" w:rsidRDefault="000B1FE4" w:rsidP="00986834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4F74463" wp14:editId="0833D2D5">
                        <wp:extent cx="1562735" cy="1011555"/>
                        <wp:effectExtent l="0" t="0" r="0" b="0"/>
                        <wp:docPr id="1679658480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79658480" name="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11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1B6C64E" w14:textId="187F6CC6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63550D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Standard-weldment profiles/iso/square tube</w:t>
                  </w:r>
                </w:p>
                <w:p w14:paraId="0FCB5C03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0.000133699m^2</w:t>
                  </w:r>
                </w:p>
                <w:p w14:paraId="131E5414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Length:95mm</w:t>
                  </w:r>
                </w:p>
                <w:p w14:paraId="5A1C662A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Volume:1.27016e-05m^3</w:t>
                  </w:r>
                </w:p>
                <w:p w14:paraId="1BE06374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Density:7,858kg/m^3</w:t>
                  </w:r>
                </w:p>
                <w:p w14:paraId="5629F2EC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Mass:0.0998095kg</w:t>
                  </w:r>
                </w:p>
                <w:p w14:paraId="51AEA776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Weight:0.978133N</w:t>
                  </w:r>
                </w:p>
                <w:p w14:paraId="4BE26BF6" w14:textId="22592A0B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879ED68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C:\Users\USER\Desktop\Chassis Design\Box bar frame.SLDPRT</w:t>
                  </w:r>
                </w:p>
                <w:p w14:paraId="48549D19" w14:textId="38958686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 1 23:41:29 2025</w:t>
                  </w:r>
                </w:p>
              </w:tc>
            </w:tr>
            <w:tr w:rsidR="000B1FE4" w14:paraId="7B00B6FE" w14:textId="77777777" w:rsidTr="00986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EFCAB6D" w14:textId="6FEBEC5E" w:rsidR="000B1FE4" w:rsidRDefault="000B1FE4" w:rsidP="00986834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10(Trim/Extend20[1])</w:t>
                  </w:r>
                </w:p>
                <w:p w14:paraId="4E49655D" w14:textId="76895906" w:rsidR="000B1FE4" w:rsidRDefault="000B1FE4" w:rsidP="00986834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0E29432E" wp14:editId="569E0BB4">
                        <wp:extent cx="1562735" cy="1011555"/>
                        <wp:effectExtent l="0" t="0" r="0" b="0"/>
                        <wp:docPr id="1195395483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95395483" name=""/>
                                <pic:cNvPicPr/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11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0C288C8" w14:textId="19184AC1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66B418D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Standard-weldment profiles/iso/square tube</w:t>
                  </w:r>
                </w:p>
                <w:p w14:paraId="6AF07A12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0.000133699m^2</w:t>
                  </w:r>
                </w:p>
                <w:p w14:paraId="47F1C3D0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Length:110mm</w:t>
                  </w:r>
                </w:p>
                <w:p w14:paraId="7895D91D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Volume:1.47072e-05m^3</w:t>
                  </w:r>
                </w:p>
                <w:p w14:paraId="3942DEC1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Density:7,858kg/m^3</w:t>
                  </w:r>
                </w:p>
                <w:p w14:paraId="22FC5610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Mass:0.115569kg</w:t>
                  </w:r>
                </w:p>
                <w:p w14:paraId="1E993902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Weight:1.13258N</w:t>
                  </w:r>
                </w:p>
                <w:p w14:paraId="7206655A" w14:textId="457E6FF1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48D2096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C:\Users\USER\Desktop\Chassis Design\Box bar frame.SLDPRT</w:t>
                  </w:r>
                </w:p>
                <w:p w14:paraId="7A6B21E8" w14:textId="2527F89B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 1 23:41:29 2025</w:t>
                  </w:r>
                </w:p>
              </w:tc>
            </w:tr>
            <w:tr w:rsidR="000B1FE4" w14:paraId="7DC185C9" w14:textId="77777777" w:rsidTr="00986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7915E6" w14:textId="340AA147" w:rsidR="000B1FE4" w:rsidRDefault="000B1FE4" w:rsidP="00986834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11(Square tube - configured 20 X 20 X 2(1)[26])</w:t>
                  </w:r>
                </w:p>
                <w:p w14:paraId="7149FA7C" w14:textId="60E444D1" w:rsidR="000B1FE4" w:rsidRDefault="000B1FE4" w:rsidP="00986834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3030EF20" wp14:editId="66689EB9">
                        <wp:extent cx="1562735" cy="1011555"/>
                        <wp:effectExtent l="0" t="0" r="0" b="0"/>
                        <wp:docPr id="72810591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2810591" name=""/>
                                <pic:cNvPicPr/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11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E1B5066" w14:textId="448D7DB8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194647D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Standard-weldment profiles/iso/square tube</w:t>
                  </w:r>
                </w:p>
                <w:p w14:paraId="6D628DA4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0.000133699m^2</w:t>
                  </w:r>
                </w:p>
                <w:p w14:paraId="5F992EF5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Length:110mm</w:t>
                  </w:r>
                </w:p>
                <w:p w14:paraId="4FA71FB1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Volume:1.47069e-05m^3</w:t>
                  </w:r>
                </w:p>
                <w:p w14:paraId="5F529B62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Density:7,858kg/m^3</w:t>
                  </w:r>
                </w:p>
                <w:p w14:paraId="07F8081A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lastRenderedPageBreak/>
                    <w:t>Mass:0.115567kg</w:t>
                  </w:r>
                </w:p>
                <w:p w14:paraId="3C2349CA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Weight:1.13256N</w:t>
                  </w:r>
                </w:p>
                <w:p w14:paraId="38E81B84" w14:textId="515B71A3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83BE418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lastRenderedPageBreak/>
                    <w:t>C:\Users\USER\Desktop\Chassis Design\Box bar frame.SLDPRT</w:t>
                  </w:r>
                </w:p>
                <w:p w14:paraId="3B747537" w14:textId="3CAA4E93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 1 23:41:29 2025</w:t>
                  </w:r>
                </w:p>
              </w:tc>
            </w:tr>
            <w:tr w:rsidR="000B1FE4" w14:paraId="5E68ED85" w14:textId="77777777" w:rsidTr="00986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43662D0" w14:textId="31B777A6" w:rsidR="000B1FE4" w:rsidRDefault="000B1FE4" w:rsidP="00986834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12(Trim/Extend18[1])</w:t>
                  </w:r>
                </w:p>
                <w:p w14:paraId="35798387" w14:textId="4962DA17" w:rsidR="000B1FE4" w:rsidRDefault="000B1FE4" w:rsidP="00986834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05576EC" wp14:editId="5513747C">
                        <wp:extent cx="1562735" cy="1011555"/>
                        <wp:effectExtent l="0" t="0" r="0" b="0"/>
                        <wp:docPr id="1092369468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92369468" name=""/>
                                <pic:cNvPicPr/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11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1B7B434" w14:textId="53A11CC3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87BF274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Standard-weldment profiles/iso/square tube</w:t>
                  </w:r>
                </w:p>
                <w:p w14:paraId="6A892440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0.000133699m^2</w:t>
                  </w:r>
                </w:p>
                <w:p w14:paraId="0BED6A9D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Length:55mm</w:t>
                  </w:r>
                </w:p>
                <w:p w14:paraId="11258F8F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Volume:7.35358e-06m^3</w:t>
                  </w:r>
                </w:p>
                <w:p w14:paraId="6C7BC89C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Density:7,858kg/m^3</w:t>
                  </w:r>
                </w:p>
                <w:p w14:paraId="20E2C026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Mass:0.0577845kg</w:t>
                  </w:r>
                </w:p>
                <w:p w14:paraId="26C65EBC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Weight:0.566288N</w:t>
                  </w:r>
                </w:p>
                <w:p w14:paraId="4F88E06B" w14:textId="35F22D73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78069B2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C:\Users\USER\Desktop\Chassis Design\Box bar frame.SLDPRT</w:t>
                  </w:r>
                </w:p>
                <w:p w14:paraId="5116452F" w14:textId="1463D5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 1 23:41:29 2025</w:t>
                  </w:r>
                </w:p>
              </w:tc>
            </w:tr>
            <w:tr w:rsidR="000B1FE4" w14:paraId="10AB6B01" w14:textId="77777777" w:rsidTr="00986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A6CF229" w14:textId="1214DAB2" w:rsidR="000B1FE4" w:rsidRDefault="000B1FE4" w:rsidP="00986834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13(Trim/Extend16[2])</w:t>
                  </w:r>
                </w:p>
                <w:p w14:paraId="40930FD9" w14:textId="26A53890" w:rsidR="000B1FE4" w:rsidRDefault="000B1FE4" w:rsidP="00986834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B77A8DB" wp14:editId="5295BA28">
                        <wp:extent cx="1562735" cy="1011555"/>
                        <wp:effectExtent l="0" t="0" r="0" b="0"/>
                        <wp:docPr id="2067998033" name="Picture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67998033" name=""/>
                                <pic:cNvPicPr/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11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4D3C289" w14:textId="0E785AAD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A95A46F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Standard-weldment profiles/iso/square tube</w:t>
                  </w:r>
                </w:p>
                <w:p w14:paraId="7747D505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0.000133699m^2</w:t>
                  </w:r>
                </w:p>
                <w:p w14:paraId="101D3DA4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Length:400mm</w:t>
                  </w:r>
                </w:p>
                <w:p w14:paraId="41B128C8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Volume:5.34806e-05m^3</w:t>
                  </w:r>
                </w:p>
                <w:p w14:paraId="0BCDE810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Density:7,858kg/m^3</w:t>
                  </w:r>
                </w:p>
                <w:p w14:paraId="0D824DF7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Mass:0.420251kg</w:t>
                  </w:r>
                </w:p>
                <w:p w14:paraId="1E4D74BD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Weight:4.11846N</w:t>
                  </w:r>
                </w:p>
                <w:p w14:paraId="2ADADF48" w14:textId="5AF5AF28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22B5CC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C:\Users\USER\Desktop\Chassis Design\Box bar frame.SLDPRT</w:t>
                  </w:r>
                </w:p>
                <w:p w14:paraId="29B49B02" w14:textId="43A55962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 1 23:41:29 2025</w:t>
                  </w:r>
                </w:p>
              </w:tc>
            </w:tr>
            <w:tr w:rsidR="000B1FE4" w14:paraId="72043D5E" w14:textId="77777777" w:rsidTr="00986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34BF96" w14:textId="184B3540" w:rsidR="000B1FE4" w:rsidRDefault="000B1FE4" w:rsidP="00986834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14(Trim/Extend10[1])</w:t>
                  </w:r>
                </w:p>
                <w:p w14:paraId="51A69623" w14:textId="4793BC96" w:rsidR="000B1FE4" w:rsidRDefault="000B1FE4" w:rsidP="00986834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09B6A7E7" wp14:editId="3DCF3E4C">
                        <wp:extent cx="1562735" cy="1011555"/>
                        <wp:effectExtent l="0" t="0" r="0" b="0"/>
                        <wp:docPr id="894812597" name="Picture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94812597" name=""/>
                                <pic:cNvPicPr/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11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DAA2D7" w14:textId="6614C89C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75DA53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Standard-weldment profiles/iso/square tube</w:t>
                  </w:r>
                </w:p>
                <w:p w14:paraId="09A81687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0.000133699m^2</w:t>
                  </w:r>
                </w:p>
                <w:p w14:paraId="6F608A78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Length:95mm</w:t>
                  </w:r>
                </w:p>
                <w:p w14:paraId="3D79AB90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Volume:1.27016e-05m^3</w:t>
                  </w:r>
                </w:p>
                <w:p w14:paraId="403BBC81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Density:7,858kg/m^3</w:t>
                  </w:r>
                </w:p>
                <w:p w14:paraId="07CCAF2C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Mass:0.0998095kg</w:t>
                  </w:r>
                </w:p>
                <w:p w14:paraId="1C5364BB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Weight:0.978133N</w:t>
                  </w:r>
                </w:p>
                <w:p w14:paraId="24A6020D" w14:textId="5268DF82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FFF2E34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C:\Users\USER\Desktop\Chassis Design\Box bar frame.SLDPRT</w:t>
                  </w:r>
                </w:p>
                <w:p w14:paraId="0FA96E97" w14:textId="4B9C3903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 1 23:41:29 2025</w:t>
                  </w:r>
                </w:p>
              </w:tc>
            </w:tr>
            <w:tr w:rsidR="000B1FE4" w14:paraId="7E6A3710" w14:textId="77777777" w:rsidTr="00986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7B326ED" w14:textId="7C413C0C" w:rsidR="000B1FE4" w:rsidRDefault="000B1FE4" w:rsidP="00986834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15(Trim/Extend21[2])</w:t>
                  </w:r>
                </w:p>
                <w:p w14:paraId="1EE91B9B" w14:textId="37191E02" w:rsidR="000B1FE4" w:rsidRDefault="000B1FE4" w:rsidP="00986834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9A10A51" wp14:editId="3F2306F8">
                        <wp:extent cx="1562735" cy="1011555"/>
                        <wp:effectExtent l="0" t="0" r="0" b="0"/>
                        <wp:docPr id="1658333604" name="Picture 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58333604" name=""/>
                                <pic:cNvPicPr/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11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FD4C40D" w14:textId="1CB0B0AF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5456137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Standard-weldment profiles/iso/square tube</w:t>
                  </w:r>
                </w:p>
                <w:p w14:paraId="4382F257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0.000133699m^2</w:t>
                  </w:r>
                </w:p>
                <w:p w14:paraId="0A60782F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Length:300mm</w:t>
                  </w:r>
                </w:p>
                <w:p w14:paraId="464B2BB9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Volume:4.01105e-05m^3</w:t>
                  </w:r>
                </w:p>
                <w:p w14:paraId="419B9C77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Density:7,858kg/m^3</w:t>
                  </w:r>
                </w:p>
                <w:p w14:paraId="4C4F15CC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Mass:0.315188kg</w:t>
                  </w:r>
                </w:p>
                <w:p w14:paraId="643ACEE5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Weight:3.08884N</w:t>
                  </w:r>
                </w:p>
                <w:p w14:paraId="50721025" w14:textId="11041232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5B389EA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C:\Users\USER\Desktop\Chassis Design\Box bar frame.SLDPRT</w:t>
                  </w:r>
                </w:p>
                <w:p w14:paraId="42E24B29" w14:textId="63BEB16B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 1 23:41:29 2025</w:t>
                  </w:r>
                </w:p>
              </w:tc>
            </w:tr>
            <w:tr w:rsidR="000B1FE4" w14:paraId="7571D939" w14:textId="77777777" w:rsidTr="00986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CF527A" w14:textId="4DBDCF9E" w:rsidR="000B1FE4" w:rsidRDefault="000B1FE4" w:rsidP="00986834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16(Square tube - configured 20 X 20 X 2(1)[25])</w:t>
                  </w:r>
                </w:p>
                <w:p w14:paraId="6B9C0149" w14:textId="2365C719" w:rsidR="000B1FE4" w:rsidRDefault="000B1FE4" w:rsidP="00986834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1293D89C" wp14:editId="2E138D5D">
                        <wp:extent cx="1562735" cy="1011555"/>
                        <wp:effectExtent l="0" t="0" r="0" b="0"/>
                        <wp:docPr id="275254116" name="Picture 2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5254116" name=""/>
                                <pic:cNvPicPr/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11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AEA4E18" w14:textId="7F2B943E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C1F01F2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Standard-weldment profiles/iso/square tube</w:t>
                  </w:r>
                </w:p>
                <w:p w14:paraId="2DEE0994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0.000133699m^2</w:t>
                  </w:r>
                </w:p>
                <w:p w14:paraId="2C7A731B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Length:110mm</w:t>
                  </w:r>
                </w:p>
                <w:p w14:paraId="0DDFE131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Volume:1.47069e-05m^3</w:t>
                  </w:r>
                </w:p>
                <w:p w14:paraId="7AF3FA49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Density:7,858kg/m^3</w:t>
                  </w:r>
                </w:p>
                <w:p w14:paraId="2E48D437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lastRenderedPageBreak/>
                    <w:t>Mass:0.115567kg</w:t>
                  </w:r>
                </w:p>
                <w:p w14:paraId="5A11E30C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Weight:1.13256N</w:t>
                  </w:r>
                </w:p>
                <w:p w14:paraId="69C2E33B" w14:textId="3B0215FA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47CE483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lastRenderedPageBreak/>
                    <w:t>C:\Users\USER\Desktop\Chassis Design\Box bar frame.SLDPRT</w:t>
                  </w:r>
                </w:p>
                <w:p w14:paraId="74943994" w14:textId="36574B75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 1 23:41:29 2025</w:t>
                  </w:r>
                </w:p>
              </w:tc>
            </w:tr>
            <w:tr w:rsidR="000B1FE4" w14:paraId="05B138AA" w14:textId="77777777" w:rsidTr="00986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A766A8" w14:textId="1BA21831" w:rsidR="000B1FE4" w:rsidRDefault="000B1FE4" w:rsidP="00986834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17(Trim/Extend3[2])</w:t>
                  </w:r>
                </w:p>
                <w:p w14:paraId="5019F3C0" w14:textId="0CCD1E01" w:rsidR="000B1FE4" w:rsidRDefault="000B1FE4" w:rsidP="00986834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404D2F2" wp14:editId="2986A924">
                        <wp:extent cx="1562735" cy="1011555"/>
                        <wp:effectExtent l="0" t="0" r="0" b="0"/>
                        <wp:docPr id="552219157" name="Picture 2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52219157" name=""/>
                                <pic:cNvPicPr/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11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EA8F9D9" w14:textId="34A4826F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97CB796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Standard-weldment profiles/iso/square tube</w:t>
                  </w:r>
                </w:p>
                <w:p w14:paraId="14E0BC61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0.000133699m^2</w:t>
                  </w:r>
                </w:p>
                <w:p w14:paraId="162E3860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Length:110mm</w:t>
                  </w:r>
                </w:p>
                <w:p w14:paraId="4A9DC6F4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Volume:1.47072e-05m^3</w:t>
                  </w:r>
                </w:p>
                <w:p w14:paraId="1DA66F4E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Density:7,858kg/m^3</w:t>
                  </w:r>
                </w:p>
                <w:p w14:paraId="0D0BFC33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Mass:0.115569kg</w:t>
                  </w:r>
                </w:p>
                <w:p w14:paraId="13267E54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Weight:1.13258N</w:t>
                  </w:r>
                </w:p>
                <w:p w14:paraId="0385BF4B" w14:textId="1FD6EBF3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BA07A0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C:\Users\USER\Desktop\Chassis Design\Box bar frame.SLDPRT</w:t>
                  </w:r>
                </w:p>
                <w:p w14:paraId="3D086255" w14:textId="5AC37A03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 1 23:41:29 2025</w:t>
                  </w:r>
                </w:p>
              </w:tc>
            </w:tr>
            <w:tr w:rsidR="000B1FE4" w14:paraId="1B322ACB" w14:textId="77777777" w:rsidTr="00986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AD786CE" w14:textId="5DB6BE71" w:rsidR="000B1FE4" w:rsidRDefault="000B1FE4" w:rsidP="00986834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18(Trim/Extend16[1])</w:t>
                  </w:r>
                </w:p>
                <w:p w14:paraId="395B7DC1" w14:textId="3E6127A0" w:rsidR="000B1FE4" w:rsidRDefault="000B1FE4" w:rsidP="00986834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039EB8F" wp14:editId="4CC12A75">
                        <wp:extent cx="1562735" cy="1011555"/>
                        <wp:effectExtent l="0" t="0" r="0" b="0"/>
                        <wp:docPr id="1400643198" name="Picture 2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00643198" name=""/>
                                <pic:cNvPicPr/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11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F424C4" w14:textId="246010BF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9AA8626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Standard-weldment profiles/iso/square tube</w:t>
                  </w:r>
                </w:p>
                <w:p w14:paraId="243064D4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0.000133699m^2</w:t>
                  </w:r>
                </w:p>
                <w:p w14:paraId="54514ACA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Length:300mm</w:t>
                  </w:r>
                </w:p>
                <w:p w14:paraId="4E86B11A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Volume:4.01105e-05m^3</w:t>
                  </w:r>
                </w:p>
                <w:p w14:paraId="149BD6B2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Density:7,858kg/m^3</w:t>
                  </w:r>
                </w:p>
                <w:p w14:paraId="3494ACCA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Mass:0.315188kg</w:t>
                  </w:r>
                </w:p>
                <w:p w14:paraId="3C171929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Weight:3.08884N</w:t>
                  </w:r>
                </w:p>
                <w:p w14:paraId="023329E8" w14:textId="46B580B2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D42269C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C:\Users\USER\Desktop\Chassis Design\Box bar frame.SLDPRT</w:t>
                  </w:r>
                </w:p>
                <w:p w14:paraId="7FDB4D51" w14:textId="0DCFFFE6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 1 23:41:29 2025</w:t>
                  </w:r>
                </w:p>
              </w:tc>
            </w:tr>
            <w:tr w:rsidR="000B1FE4" w14:paraId="3692A0C0" w14:textId="77777777" w:rsidTr="00986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EA07CCB" w14:textId="370DEA47" w:rsidR="000B1FE4" w:rsidRDefault="000B1FE4" w:rsidP="00986834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19(Trim/Extend7[1])</w:t>
                  </w:r>
                </w:p>
                <w:p w14:paraId="1DE069CA" w14:textId="4E94B6FD" w:rsidR="000B1FE4" w:rsidRDefault="000B1FE4" w:rsidP="00986834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A3CF6F4" wp14:editId="135F5EB6">
                        <wp:extent cx="1562735" cy="1011555"/>
                        <wp:effectExtent l="0" t="0" r="0" b="0"/>
                        <wp:docPr id="257764986" name="Picture 2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7764986" name=""/>
                                <pic:cNvPicPr/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11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5472F8B" w14:textId="04ED1B66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9A88754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Section Standard-weldment profiles/iso/square tube</w:t>
                  </w:r>
                </w:p>
                <w:p w14:paraId="0ECADF39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Section Area: 0.000133699m^2</w:t>
                  </w:r>
                </w:p>
                <w:p w14:paraId="603B9F1A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Length:50mm</w:t>
                  </w:r>
                </w:p>
                <w:p w14:paraId="25AAC34A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Volume:6.68508e-06m^3</w:t>
                  </w:r>
                </w:p>
                <w:p w14:paraId="20ECA83F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Mass Density:7,858kg/m^3</w:t>
                  </w:r>
                </w:p>
                <w:p w14:paraId="26BA2D6C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Mass:0.0525313kg</w:t>
                  </w:r>
                </w:p>
                <w:p w14:paraId="306F9A90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Weight:0.514807N</w:t>
                  </w:r>
                </w:p>
                <w:p w14:paraId="56F7B412" w14:textId="4F6D5556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828007B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C:\Users\USER\Desktop\Chassis Design\Box bar frame.SLDPRT</w:t>
                  </w:r>
                </w:p>
                <w:p w14:paraId="77C408CD" w14:textId="21A74680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 1 23:41:29 2025</w:t>
                  </w:r>
                </w:p>
              </w:tc>
            </w:tr>
            <w:tr w:rsidR="000B1FE4" w14:paraId="1DC98B68" w14:textId="77777777" w:rsidTr="00986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74D730" w14:textId="7FEFBD44" w:rsidR="000B1FE4" w:rsidRDefault="000B1FE4" w:rsidP="00986834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20(Trim/Extend21[1])</w:t>
                  </w:r>
                </w:p>
                <w:p w14:paraId="576FEE4E" w14:textId="647FE0BE" w:rsidR="000B1FE4" w:rsidRDefault="000B1FE4" w:rsidP="00986834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8DDB723" wp14:editId="0867DB93">
                        <wp:extent cx="1562735" cy="1011555"/>
                        <wp:effectExtent l="0" t="0" r="0" b="0"/>
                        <wp:docPr id="1410401280" name="Picture 2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10401280" name=""/>
                                <pic:cNvPicPr/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11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C160412" w14:textId="584F8D4D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F98E04F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Section Standard-weldment profiles/iso/square tube</w:t>
                  </w:r>
                </w:p>
                <w:p w14:paraId="3E0AFCFB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Section Area: 0.000133699m^2</w:t>
                  </w:r>
                </w:p>
                <w:p w14:paraId="4F687DFB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Length:50mm</w:t>
                  </w:r>
                </w:p>
                <w:p w14:paraId="3D9352FE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Volume:6.68508e-06m^3</w:t>
                  </w:r>
                </w:p>
                <w:p w14:paraId="57A97560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Mass Density:7,858kg/m^3</w:t>
                  </w:r>
                </w:p>
                <w:p w14:paraId="3B798F19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Mass:0.0525313kg</w:t>
                  </w:r>
                </w:p>
                <w:p w14:paraId="08D72DE5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Weight:0.514807N</w:t>
                  </w:r>
                </w:p>
                <w:p w14:paraId="73A7204B" w14:textId="41738C39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F8DBD9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C:\Users\USER\Desktop\Chassis Design\Box bar frame.SLDPRT</w:t>
                  </w:r>
                </w:p>
                <w:p w14:paraId="6D8EE3E4" w14:textId="7816DA1D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 1 23:41:29 2025</w:t>
                  </w:r>
                </w:p>
              </w:tc>
            </w:tr>
            <w:tr w:rsidR="000B1FE4" w14:paraId="24D10170" w14:textId="77777777" w:rsidTr="00986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88B7269" w14:textId="6DCAB680" w:rsidR="000B1FE4" w:rsidRDefault="000B1FE4" w:rsidP="00986834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21(Trim/Extend24[2])</w:t>
                  </w:r>
                </w:p>
                <w:p w14:paraId="48B10DFF" w14:textId="30475AE9" w:rsidR="000B1FE4" w:rsidRDefault="000B1FE4" w:rsidP="00986834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C7762B4" wp14:editId="0759503D">
                        <wp:extent cx="1562735" cy="1011555"/>
                        <wp:effectExtent l="0" t="0" r="0" b="0"/>
                        <wp:docPr id="171990101" name="Picture 2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1990101" name=""/>
                                <pic:cNvPicPr/>
                              </pic:nvPicPr>
                              <pic:blipFill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11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72C009" w14:textId="5F22D5F4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3131E48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Section Standard-weldment profiles/iso/square tube</w:t>
                  </w:r>
                </w:p>
                <w:p w14:paraId="784750D0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Section Area: 0.000133699m^2</w:t>
                  </w:r>
                </w:p>
                <w:p w14:paraId="4F019BD0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Length:50mm</w:t>
                  </w:r>
                </w:p>
                <w:p w14:paraId="5DFFF6CE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Volume:6.68508e-06m^3</w:t>
                  </w:r>
                </w:p>
                <w:p w14:paraId="4BFC6DD5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Mass Density:7,858kg/m^3</w:t>
                  </w:r>
                </w:p>
                <w:p w14:paraId="7974EE2D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Mass:0.0525313kg</w:t>
                  </w:r>
                </w:p>
                <w:p w14:paraId="1F1E5864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Weight:0.514807N</w:t>
                  </w:r>
                </w:p>
                <w:p w14:paraId="0C3DEF4A" w14:textId="15E22125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C8C0C3D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C:\Users\USER\Desktop\Chassis Design\Box bar frame.SLDPRT</w:t>
                  </w:r>
                </w:p>
                <w:p w14:paraId="3F11B171" w14:textId="03BE76C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 1 23:41:29 2025</w:t>
                  </w:r>
                </w:p>
              </w:tc>
            </w:tr>
            <w:tr w:rsidR="000B1FE4" w14:paraId="33559177" w14:textId="77777777" w:rsidTr="00986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DE741B4" w14:textId="35CB9DB7" w:rsidR="000B1FE4" w:rsidRDefault="000B1FE4" w:rsidP="00986834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SolidBody 22(Trim/Extend4[1])</w:t>
                  </w:r>
                </w:p>
                <w:p w14:paraId="4BD04991" w14:textId="3FAD4B76" w:rsidR="000B1FE4" w:rsidRDefault="000B1FE4" w:rsidP="00986834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634D664" wp14:editId="4C91904A">
                        <wp:extent cx="1562735" cy="1011555"/>
                        <wp:effectExtent l="0" t="0" r="0" b="0"/>
                        <wp:docPr id="570960985" name="Picture 2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70960985" name=""/>
                                <pic:cNvPicPr/>
                              </pic:nvPicPr>
                              <pic:blipFill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11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0A31BD7" w14:textId="2478BEE3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4C236C7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Section Standard-weldment profiles/iso/square tube</w:t>
                  </w:r>
                </w:p>
                <w:p w14:paraId="1C5A13A4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Section Area: 0.000133699m^2</w:t>
                  </w:r>
                </w:p>
                <w:p w14:paraId="70C3D6AB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Length:52.2184mm</w:t>
                  </w:r>
                </w:p>
                <w:p w14:paraId="7A6381C3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Volume:6.98168e-06m^3</w:t>
                  </w:r>
                </w:p>
                <w:p w14:paraId="093BACB6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Mass Density:7,858kg/m^3</w:t>
                  </w:r>
                </w:p>
                <w:p w14:paraId="0B8EA1B6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Mass:0.054862kg</w:t>
                  </w:r>
                </w:p>
                <w:p w14:paraId="65E5DD7C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Weight:0.537648N</w:t>
                  </w:r>
                </w:p>
                <w:p w14:paraId="5C6FCA9D" w14:textId="79DE72C5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E5CADE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C:\Users\USER\Desktop\Chassis Design\Box bar frame.SLDPRT</w:t>
                  </w:r>
                </w:p>
                <w:p w14:paraId="47BCDC20" w14:textId="59A45BB2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 1 23:41:29 2025</w:t>
                  </w:r>
                </w:p>
              </w:tc>
            </w:tr>
            <w:tr w:rsidR="000B1FE4" w14:paraId="2D5CEB2C" w14:textId="77777777" w:rsidTr="00986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9930B00" w14:textId="59AF5F31" w:rsidR="000B1FE4" w:rsidRDefault="000B1FE4" w:rsidP="00986834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23(Trim/Extend2[2])</w:t>
                  </w:r>
                </w:p>
                <w:p w14:paraId="0919D1B9" w14:textId="0A6E927D" w:rsidR="000B1FE4" w:rsidRDefault="000B1FE4" w:rsidP="00986834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EF66DA5" wp14:editId="015C4A0D">
                        <wp:extent cx="1562735" cy="1011555"/>
                        <wp:effectExtent l="0" t="0" r="0" b="0"/>
                        <wp:docPr id="1145718548" name="Picture 2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45718548" name=""/>
                                <pic:cNvPicPr/>
                              </pic:nvPicPr>
                              <pic:blipFill>
                                <a:blip r:embed="rId3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11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E8F6E10" w14:textId="34C6D290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82C3205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Section Standard-weldment profiles/iso/square tube</w:t>
                  </w:r>
                </w:p>
                <w:p w14:paraId="0F35C104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Section Area: 0.000133699m^2</w:t>
                  </w:r>
                </w:p>
                <w:p w14:paraId="06D96E54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Length:50mm</w:t>
                  </w:r>
                </w:p>
                <w:p w14:paraId="2CD54891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Volume:6.68508e-06m^3</w:t>
                  </w:r>
                </w:p>
                <w:p w14:paraId="7A4025E1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Mass Density:7,858kg/m^3</w:t>
                  </w:r>
                </w:p>
                <w:p w14:paraId="5E2C69D9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Mass:0.0525313kg</w:t>
                  </w:r>
                </w:p>
                <w:p w14:paraId="47F64F49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Weight:0.514807N</w:t>
                  </w:r>
                </w:p>
                <w:p w14:paraId="1F7E3D12" w14:textId="68E58398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08E2AC1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C:\Users\USER\Desktop\Chassis Design\Box bar frame.SLDPRT</w:t>
                  </w:r>
                </w:p>
                <w:p w14:paraId="48F9AC89" w14:textId="690AE855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 1 23:41:29 2025</w:t>
                  </w:r>
                </w:p>
              </w:tc>
            </w:tr>
            <w:tr w:rsidR="000B1FE4" w14:paraId="795DFCAE" w14:textId="77777777" w:rsidTr="00986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2A8245A" w14:textId="67C15F93" w:rsidR="000B1FE4" w:rsidRDefault="000B1FE4" w:rsidP="00986834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24(Trim/Extend11[2])</w:t>
                  </w:r>
                </w:p>
                <w:p w14:paraId="578744D8" w14:textId="11A29A04" w:rsidR="000B1FE4" w:rsidRDefault="000B1FE4" w:rsidP="00986834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5FB3C75" wp14:editId="76DC6D5C">
                        <wp:extent cx="1562735" cy="1011555"/>
                        <wp:effectExtent l="0" t="0" r="0" b="0"/>
                        <wp:docPr id="1543026853" name="Picture 2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43026853" name=""/>
                                <pic:cNvPicPr/>
                              </pic:nvPicPr>
                              <pic:blipFill>
                                <a:blip r:embed="rId3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11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B68FC7D" w14:textId="447F6940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260B86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Section Standard-weldment profiles/iso/square tube</w:t>
                  </w:r>
                </w:p>
                <w:p w14:paraId="5CB8A753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Section Area: 0.000133699m^2</w:t>
                  </w:r>
                </w:p>
                <w:p w14:paraId="71BD150F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Length:60.0036mm</w:t>
                  </w:r>
                </w:p>
                <w:p w14:paraId="4073E148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Volume:8.02257e-06m^3</w:t>
                  </w:r>
                </w:p>
                <w:p w14:paraId="7CC0608C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Mass Density:7,858kg/m^3</w:t>
                  </w:r>
                </w:p>
                <w:p w14:paraId="18F424D3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Mass:0.0630413kg</w:t>
                  </w:r>
                </w:p>
                <w:p w14:paraId="4261FD3A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Weight:0.617805N</w:t>
                  </w:r>
                </w:p>
                <w:p w14:paraId="05AB4871" w14:textId="693571F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4E8E2F2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C:\Users\USER\Desktop\Chassis Design\Box bar frame.SLDPRT</w:t>
                  </w:r>
                </w:p>
                <w:p w14:paraId="1706C270" w14:textId="755708C5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 1 23:41:29 2025</w:t>
                  </w:r>
                </w:p>
              </w:tc>
            </w:tr>
            <w:tr w:rsidR="000B1FE4" w14:paraId="53A3B12F" w14:textId="77777777" w:rsidTr="00986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E3FBEF" w14:textId="699404C1" w:rsidR="000B1FE4" w:rsidRDefault="000B1FE4" w:rsidP="00986834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25(Trim/Extend22[2])</w:t>
                  </w:r>
                </w:p>
                <w:p w14:paraId="7D44C7FA" w14:textId="309D8B1B" w:rsidR="000B1FE4" w:rsidRDefault="000B1FE4" w:rsidP="00986834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6EE67CC" wp14:editId="72BDCFDE">
                        <wp:extent cx="1562735" cy="1011555"/>
                        <wp:effectExtent l="0" t="0" r="0" b="0"/>
                        <wp:docPr id="1850809227" name="Picture 2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50809227" name=""/>
                                <pic:cNvPicPr/>
                              </pic:nvPicPr>
                              <pic:blipFill>
                                <a:blip r:embed="rId3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11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B8BEF3" w14:textId="562007CB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57D92F6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Section Standard-weldment profiles/iso/square tube</w:t>
                  </w:r>
                </w:p>
                <w:p w14:paraId="20DDB259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Section Area: 0.000133699m^2</w:t>
                  </w:r>
                </w:p>
                <w:p w14:paraId="1D854EEE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Length:57.7816mm</w:t>
                  </w:r>
                </w:p>
                <w:p w14:paraId="73CB101D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Volume:7.72549e-06m^3</w:t>
                  </w:r>
                </w:p>
                <w:p w14:paraId="49F09EF5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Mass Density:7,858kg/m^3</w:t>
                  </w:r>
                </w:p>
                <w:p w14:paraId="6C1DAE44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Mass:0.0607069kg</w:t>
                  </w:r>
                </w:p>
                <w:p w14:paraId="030C7D9F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Weight:0.594927N</w:t>
                  </w:r>
                </w:p>
                <w:p w14:paraId="1482574F" w14:textId="49B36A94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FFBFA30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C:\Users\USER\Desktop\Chassis Design\Box bar frame.SLDPRT</w:t>
                  </w:r>
                </w:p>
                <w:p w14:paraId="675C1BCF" w14:textId="10B9E080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 1 23:41:29 2025</w:t>
                  </w:r>
                </w:p>
              </w:tc>
            </w:tr>
            <w:tr w:rsidR="000B1FE4" w14:paraId="66CD0AF5" w14:textId="77777777" w:rsidTr="00986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D1A9A50" w14:textId="0079E0CA" w:rsidR="000B1FE4" w:rsidRDefault="000B1FE4" w:rsidP="00986834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26(Trim/Extend24[1])</w:t>
                  </w:r>
                </w:p>
                <w:p w14:paraId="109EC083" w14:textId="22047EB5" w:rsidR="000B1FE4" w:rsidRDefault="000B1FE4" w:rsidP="00986834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17DB388" wp14:editId="43B430B8">
                        <wp:extent cx="1562735" cy="1011555"/>
                        <wp:effectExtent l="0" t="0" r="0" b="0"/>
                        <wp:docPr id="2064133897" name="Picture 3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64133897" name=""/>
                                <pic:cNvPicPr/>
                              </pic:nvPicPr>
                              <pic:blipFill>
                                <a:blip r:embed="rId3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11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4C2613" w14:textId="56850C41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11E7777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Section Standard-weldment profiles/iso/square tube</w:t>
                  </w:r>
                </w:p>
                <w:p w14:paraId="4826E68B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Section Area: 0.000133699m^2</w:t>
                  </w:r>
                </w:p>
                <w:p w14:paraId="6D9C8B42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Length:300mm</w:t>
                  </w:r>
                </w:p>
                <w:p w14:paraId="2D5D8923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Volume:4.01105e-05m^3</w:t>
                  </w:r>
                </w:p>
                <w:p w14:paraId="7F0379FE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Mass Density:7,858kg/m^3</w:t>
                  </w:r>
                </w:p>
                <w:p w14:paraId="23C457EE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Mass:0.315188kg</w:t>
                  </w:r>
                </w:p>
                <w:p w14:paraId="1D836EE3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Weight:3.08884N</w:t>
                  </w:r>
                </w:p>
                <w:p w14:paraId="455D817E" w14:textId="3E6E035A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9A0AEE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C:\Users\USER\Desktop\Chassis Design\Box bar frame.SLDPRT</w:t>
                  </w:r>
                </w:p>
                <w:p w14:paraId="2F3D8967" w14:textId="5EA1FF30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 1 23:41:29 2025</w:t>
                  </w:r>
                </w:p>
              </w:tc>
            </w:tr>
            <w:tr w:rsidR="000B1FE4" w14:paraId="5C02ECD4" w14:textId="77777777" w:rsidTr="00986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9A49F7" w14:textId="135E2848" w:rsidR="000B1FE4" w:rsidRDefault="000B1FE4" w:rsidP="00986834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27(Trim/Extend5[2])</w:t>
                  </w:r>
                </w:p>
                <w:p w14:paraId="04147C59" w14:textId="511F9942" w:rsidR="000B1FE4" w:rsidRDefault="000B1FE4" w:rsidP="00986834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44767F2" wp14:editId="28BF0875">
                        <wp:extent cx="1562735" cy="1011555"/>
                        <wp:effectExtent l="0" t="0" r="0" b="0"/>
                        <wp:docPr id="374262401" name="Picture 3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74262401" name=""/>
                                <pic:cNvPicPr/>
                              </pic:nvPicPr>
                              <pic:blipFill>
                                <a:blip r:embed="rId3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11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F3203A" w14:textId="7EED7250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822C0CF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Section Standard-weldment profiles/iso/square tube</w:t>
                  </w:r>
                </w:p>
                <w:p w14:paraId="297CE4A8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Section Area: 0.000133699m^2</w:t>
                  </w:r>
                </w:p>
                <w:p w14:paraId="00370F56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Length:95mm</w:t>
                  </w:r>
                </w:p>
                <w:p w14:paraId="3F4B28F2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Volume:1.27016e-05m^3</w:t>
                  </w:r>
                </w:p>
                <w:p w14:paraId="49C8F217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Mass Density:7,858kg/m^3</w:t>
                  </w:r>
                </w:p>
                <w:p w14:paraId="3486B904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Mass:0.0998095kg</w:t>
                  </w:r>
                </w:p>
                <w:p w14:paraId="27A5CB39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Weight:0.978133N</w:t>
                  </w:r>
                </w:p>
                <w:p w14:paraId="2A2805E5" w14:textId="2F749C88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83CBFE" w14:textId="77777777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C:\Users\USER\Desktop\Chassis Design\Box bar frame.SLDPRT</w:t>
                  </w:r>
                </w:p>
                <w:p w14:paraId="5C76FE34" w14:textId="7F35CE20" w:rsidR="000B1FE4" w:rsidRDefault="000B1FE4" w:rsidP="009868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 1 23:41:29 2025</w:t>
                  </w:r>
                </w:p>
              </w:tc>
            </w:tr>
            <w:tr w:rsidR="004B3022" w14:paraId="6E18F4DE" w14:textId="77777777" w:rsidTr="003E0E8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494546" w14:textId="4C4B4569" w:rsidR="003E0E80" w:rsidRDefault="000B1FE4" w:rsidP="003E0E80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SolidBody 28(Square tube - configured 20 X 20 X 2(1)[27])</w:t>
                  </w:r>
                </w:p>
                <w:p w14:paraId="77F35B14" w14:textId="48CB3F18" w:rsidR="004B3022" w:rsidRDefault="000B1FE4" w:rsidP="003E0E80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8405CC0" wp14:editId="7C4CC8C4">
                        <wp:extent cx="1562735" cy="1011555"/>
                        <wp:effectExtent l="0" t="0" r="0" b="0"/>
                        <wp:docPr id="131796612" name="Picture 3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1796612" name=""/>
                                <pic:cNvPicPr/>
                              </pic:nvPicPr>
                              <pic:blipFill>
                                <a:blip r:embed="rId3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11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DFA0780" w14:textId="25FF2BC2" w:rsidR="004B3022" w:rsidRDefault="000B1FE4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9668014" w14:textId="77777777" w:rsidR="000B1FE4" w:rsidRDefault="000B1FE4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Standard-weldment profiles/iso/square tube</w:t>
                  </w:r>
                </w:p>
                <w:p w14:paraId="08876C89" w14:textId="77777777" w:rsidR="000B1FE4" w:rsidRDefault="000B1FE4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0.000133699m^2</w:t>
                  </w:r>
                </w:p>
                <w:p w14:paraId="263F7A75" w14:textId="77777777" w:rsidR="000B1FE4" w:rsidRDefault="000B1FE4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Length:110mm</w:t>
                  </w:r>
                </w:p>
                <w:p w14:paraId="5F344CB2" w14:textId="77777777" w:rsidR="000B1FE4" w:rsidRDefault="000B1FE4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Volume:1.47069e-05m^3</w:t>
                  </w:r>
                </w:p>
                <w:p w14:paraId="6903E415" w14:textId="77777777" w:rsidR="000B1FE4" w:rsidRDefault="000B1FE4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Density:7,858kg/m^3</w:t>
                  </w:r>
                </w:p>
                <w:p w14:paraId="413B5C78" w14:textId="77777777" w:rsidR="000B1FE4" w:rsidRDefault="000B1FE4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Mass:0.115567kg</w:t>
                  </w:r>
                </w:p>
                <w:p w14:paraId="38BDC241" w14:textId="77777777" w:rsidR="000B1FE4" w:rsidRDefault="000B1FE4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Weight:1.13256N</w:t>
                  </w:r>
                </w:p>
                <w:p w14:paraId="0BFE8F72" w14:textId="1D5749FA" w:rsidR="004B3022" w:rsidRDefault="004B3022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0E44B62" w14:textId="77777777" w:rsidR="000B1FE4" w:rsidRDefault="000B1FE4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C:\Users\USER\Desktop\Chassis Design\Box bar frame.SLDPRT</w:t>
                  </w:r>
                </w:p>
                <w:p w14:paraId="3FD1C901" w14:textId="012CD81B" w:rsidR="004B3022" w:rsidRDefault="000B1FE4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 1 23:41:29 2025</w:t>
                  </w:r>
                </w:p>
              </w:tc>
            </w:tr>
          </w:tbl>
          <w:p w14:paraId="409AFC9E" w14:textId="0B15F3B1" w:rsidR="00FF408C" w:rsidRDefault="00FF408C" w:rsidP="00A96F2C"/>
        </w:tc>
      </w:tr>
    </w:tbl>
    <w:p w14:paraId="0B85CF54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67"/>
      </w:tblGrid>
      <w:tr w:rsidR="005E294F" w14:paraId="086A4751" w14:textId="77777777" w:rsidTr="005E294F">
        <w:tc>
          <w:tcPr>
            <w:tcW w:w="11016" w:type="dxa"/>
          </w:tcPr>
          <w:p w14:paraId="276F8A68" w14:textId="7F879F47" w:rsidR="00B35001" w:rsidRPr="00B35001" w:rsidRDefault="000B1FE4" w:rsidP="00B35001">
            <w:pPr>
              <w:pStyle w:val="Heading1"/>
            </w:pPr>
            <w:bookmarkStart w:id="6" w:name="_Toc194445275"/>
            <w:r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016"/>
              <w:gridCol w:w="5189"/>
            </w:tblGrid>
            <w:tr w:rsidR="00B35001" w14:paraId="70B730D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D1D76CB" w14:textId="57363DD4" w:rsidR="00B35001" w:rsidRDefault="000B1FE4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E6340BB" w14:textId="24306ECE" w:rsidR="00B35001" w:rsidRDefault="000B1FE4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Chassis Weight Test</w:t>
                  </w:r>
                </w:p>
              </w:tc>
            </w:tr>
            <w:tr w:rsidR="000B1FE4" w14:paraId="47464C0E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73B043B" w14:textId="6EE09BE3" w:rsidR="000B1FE4" w:rsidRDefault="000B1FE4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E1E30E3" w14:textId="39C93566" w:rsidR="000B1FE4" w:rsidRDefault="000B1FE4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0B1FE4" w14:paraId="2136136A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4424E0F" w14:textId="32938899" w:rsidR="000B1FE4" w:rsidRDefault="000B1FE4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EB9992D" w14:textId="60EC2D2C" w:rsidR="000B1FE4" w:rsidRDefault="000B1FE4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Mixed Mesh</w:t>
                  </w:r>
                </w:p>
              </w:tc>
            </w:tr>
            <w:tr w:rsidR="000B1FE4" w14:paraId="364354CD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2E922A1" w14:textId="5018FC29" w:rsidR="000B1FE4" w:rsidRDefault="000B1FE4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4E23CCD" w14:textId="698E99DE" w:rsidR="000B1FE4" w:rsidRDefault="000B1FE4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0B1FE4" w14:paraId="6CAD4026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5841A3C" w14:textId="4D82F3CE" w:rsidR="000B1FE4" w:rsidRDefault="000B1FE4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7EF26B8" w14:textId="33D0055F" w:rsidR="000B1FE4" w:rsidRDefault="000B1FE4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0B1FE4" w14:paraId="47A0910E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B3B3164" w14:textId="75E99BE0" w:rsidR="000B1FE4" w:rsidRDefault="000B1FE4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8E295FC" w14:textId="1E0DDFC1" w:rsidR="000B1FE4" w:rsidRDefault="000B1FE4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0B1FE4" w14:paraId="7D54AE0C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99ACC43" w14:textId="34A5F500" w:rsidR="000B1FE4" w:rsidRDefault="000B1FE4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29AF278" w14:textId="5DB4D78A" w:rsidR="000B1FE4" w:rsidRDefault="000B1FE4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0B1FE4" w14:paraId="40583BED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7C4B0F4" w14:textId="13FFCA8B" w:rsidR="000B1FE4" w:rsidRDefault="000B1FE4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FC554F0" w14:textId="5709E8FF" w:rsidR="000B1FE4" w:rsidRDefault="000B1FE4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Direct sparse solver</w:t>
                  </w:r>
                </w:p>
              </w:tc>
            </w:tr>
            <w:tr w:rsidR="000B1FE4" w14:paraId="4C6906BD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18442D4" w14:textId="74346F8D" w:rsidR="000B1FE4" w:rsidRDefault="000B1FE4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A04922F" w14:textId="1AA86DD5" w:rsidR="000B1FE4" w:rsidRDefault="000B1FE4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0B1FE4" w14:paraId="335FA185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44E81C6" w14:textId="76C42C34" w:rsidR="000B1FE4" w:rsidRDefault="000B1FE4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2D57E6A" w14:textId="5EE0AC44" w:rsidR="000B1FE4" w:rsidRDefault="000B1FE4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0B1FE4" w14:paraId="77992D15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672205E" w14:textId="4A638546" w:rsidR="000B1FE4" w:rsidRDefault="000B1FE4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350A364" w14:textId="66FCB800" w:rsidR="000B1FE4" w:rsidRDefault="000B1FE4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0B1FE4" w14:paraId="089F4B3D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E0B3787" w14:textId="6216276B" w:rsidR="000B1FE4" w:rsidRDefault="000B1FE4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F5E1D84" w14:textId="06F31FEC" w:rsidR="000B1FE4" w:rsidRDefault="000B1FE4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0B1FE4" w14:paraId="0B36D0C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214D16D" w14:textId="50F3A48D" w:rsidR="000B1FE4" w:rsidRDefault="000B1FE4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3B328F4" w14:textId="2DFC9BA7" w:rsidR="000B1FE4" w:rsidRDefault="000B1FE4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0B1FE4" w14:paraId="39380F1A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02528FA" w14:textId="36A81AC2" w:rsidR="000B1FE4" w:rsidRDefault="000B1FE4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CA1E0C1" w14:textId="6A1754CC" w:rsidR="000B1FE4" w:rsidRDefault="000B1FE4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0B1FE4" w14:paraId="7F9490DF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038916F" w14:textId="0186BA8B" w:rsidR="000B1FE4" w:rsidRDefault="000B1FE4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5300DF6" w14:textId="28AF1FF8" w:rsidR="000B1FE4" w:rsidRDefault="000B1FE4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0B1FE4" w14:paraId="1022111D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BB091E0" w14:textId="05F7392A" w:rsidR="000B1FE4" w:rsidRDefault="000B1FE4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FD8EDA8" w14:textId="7858B980" w:rsidR="000B1FE4" w:rsidRDefault="000B1FE4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0B1FE4" w14:paraId="09954418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E3E9DD4" w14:textId="3E6208E3" w:rsidR="000B1FE4" w:rsidRDefault="000B1FE4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339C05A" w14:textId="51FBC0D5" w:rsidR="000B1FE4" w:rsidRDefault="000B1FE4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(C:\Users\USER\Desktop\Chassis Design)</w:t>
                  </w:r>
                </w:p>
              </w:tc>
            </w:tr>
          </w:tbl>
          <w:p w14:paraId="0ADE2CD3" w14:textId="0351346C" w:rsidR="005E294F" w:rsidRDefault="005E294F" w:rsidP="00A96F2C"/>
        </w:tc>
      </w:tr>
      <w:bookmarkEnd w:id="1"/>
      <w:bookmarkEnd w:id="2"/>
      <w:bookmarkEnd w:id="3"/>
    </w:tbl>
    <w:p w14:paraId="703E90ED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67"/>
      </w:tblGrid>
      <w:tr w:rsidR="00F33129" w14:paraId="6F93AAE6" w14:textId="77777777" w:rsidTr="00E80CD9">
        <w:tc>
          <w:tcPr>
            <w:tcW w:w="11016" w:type="dxa"/>
          </w:tcPr>
          <w:p w14:paraId="2B4AD9E2" w14:textId="17F92A10" w:rsidR="00F33129" w:rsidRPr="00B35001" w:rsidRDefault="000B1FE4" w:rsidP="000A7C6B">
            <w:pPr>
              <w:pStyle w:val="Heading1"/>
            </w:pPr>
            <w:bookmarkStart w:id="7" w:name="_Toc194445276"/>
            <w:r>
              <w:lastRenderedPageBreak/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156"/>
              <w:gridCol w:w="5049"/>
            </w:tblGrid>
            <w:tr w:rsidR="00F33129" w14:paraId="28CF154F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195860B" w14:textId="4AB16EC3" w:rsidR="00F33129" w:rsidRDefault="000B1FE4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0445720" w14:textId="6BCF21D5" w:rsidR="00F33129" w:rsidRDefault="000B1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0B1FE4" w14:paraId="602CF86B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D36FCD9" w14:textId="3842FF82" w:rsidR="000B1FE4" w:rsidRDefault="000B1FE4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18ED924" w14:textId="7D50ECF9" w:rsidR="000B1FE4" w:rsidRDefault="000B1FE4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0B1FE4" w14:paraId="6F860AFE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479BDAA" w14:textId="0460A9CA" w:rsidR="000B1FE4" w:rsidRDefault="000B1FE4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D6DFCC0" w14:textId="0B5E5313" w:rsidR="000B1FE4" w:rsidRDefault="000B1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0B1FE4" w14:paraId="1EA8C727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9BFD3B4" w14:textId="4BECDCA3" w:rsidR="000B1FE4" w:rsidRDefault="000B1FE4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F294E2B" w14:textId="58D93F44" w:rsidR="000B1FE4" w:rsidRDefault="000B1FE4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0B1FE4" w14:paraId="7A8F1AB6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86F3BED" w14:textId="5F00BDDD" w:rsidR="000B1FE4" w:rsidRDefault="000B1FE4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E5AC045" w14:textId="3A80A9F7" w:rsidR="000B1FE4" w:rsidRDefault="000B1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14:paraId="7A5D7D0F" w14:textId="4B1E593A" w:rsidR="00F33129" w:rsidRDefault="00F33129" w:rsidP="000A7C6B"/>
        </w:tc>
      </w:tr>
    </w:tbl>
    <w:p w14:paraId="0F101C8A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4D95B502" w14:textId="77777777" w:rsidTr="005273D5">
        <w:trPr>
          <w:trHeight w:val="4158"/>
        </w:trPr>
        <w:tc>
          <w:tcPr>
            <w:tcW w:w="11136" w:type="dxa"/>
          </w:tcPr>
          <w:p w14:paraId="78238BA8" w14:textId="6DEDE07A" w:rsidR="00E80CD9" w:rsidRPr="00AC3438" w:rsidRDefault="000B1FE4" w:rsidP="000A7C6B">
            <w:pPr>
              <w:pStyle w:val="Heading1"/>
            </w:pPr>
            <w:bookmarkStart w:id="8" w:name="_Toc243733144"/>
            <w:bookmarkStart w:id="9" w:name="_Toc245020112"/>
            <w:bookmarkStart w:id="10" w:name="_Toc245020144"/>
            <w:bookmarkStart w:id="11" w:name="_Toc194445277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787ECF76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6B1AEB6" w14:textId="2810D154" w:rsidR="00E80CD9" w:rsidRPr="003E6C57" w:rsidRDefault="000B1FE4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9882733" w14:textId="055D018F" w:rsidR="00E80CD9" w:rsidRPr="003E6C57" w:rsidRDefault="000B1FE4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754BA60" w14:textId="24B35E37" w:rsidR="00E80CD9" w:rsidRPr="003E6C57" w:rsidRDefault="000B1FE4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773E5CA5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14:paraId="33E9D2DC" w14:textId="2C4C2B59" w:rsidR="00E80CD9" w:rsidRPr="00577134" w:rsidRDefault="000B1FE4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0127CF2D" wp14:editId="51C7E298">
                        <wp:extent cx="1904365" cy="1233170"/>
                        <wp:effectExtent l="0" t="0" r="635" b="5080"/>
                        <wp:docPr id="698962637" name="Picture 3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98962637" name=""/>
                                <pic:cNvPicPr/>
                              </pic:nvPicPr>
                              <pic:blipFill>
                                <a:blip r:embed="rId3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331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21AF1CCB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C4B1877" w14:textId="521A92F8" w:rsidR="00E80CD9" w:rsidRPr="00BE6656" w:rsidRDefault="000B1FE4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7F65F33" w14:textId="6F17B198" w:rsidR="00E80CD9" w:rsidRPr="00BE6656" w:rsidRDefault="000B1FE4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1023 Carbon Steel Sheet (SS)</w:t>
                        </w:r>
                      </w:p>
                    </w:tc>
                  </w:tr>
                  <w:tr w:rsidR="000B1FE4" w:rsidRPr="00577134" w14:paraId="1D2480BA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6834B51" w14:textId="1C6B15AC" w:rsidR="000B1FE4" w:rsidRDefault="000B1FE4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5ED56B7" w14:textId="532B2081" w:rsidR="000B1FE4" w:rsidRDefault="000B1FE4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0B1FE4" w:rsidRPr="00577134" w14:paraId="3AD3E9D3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7E62169" w14:textId="6EBE15B2" w:rsidR="000B1FE4" w:rsidRDefault="000B1FE4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29C8CD7" w14:textId="0D5349E6" w:rsidR="000B1FE4" w:rsidRDefault="000B1FE4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Max von Mises Stress</w:t>
                        </w:r>
                      </w:p>
                    </w:tc>
                  </w:tr>
                  <w:tr w:rsidR="000B1FE4" w:rsidRPr="00577134" w14:paraId="3BA3E83A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15D69F8" w14:textId="1A10C08E" w:rsidR="000B1FE4" w:rsidRDefault="000B1FE4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7B73CCA" w14:textId="0FB7C601" w:rsidR="000B1FE4" w:rsidRDefault="000B1FE4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2.82685e+08 N/m^2</w:t>
                        </w:r>
                      </w:p>
                    </w:tc>
                  </w:tr>
                  <w:tr w:rsidR="000B1FE4" w:rsidRPr="00577134" w14:paraId="57060B3B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E9E2083" w14:textId="1DE9C33B" w:rsidR="000B1FE4" w:rsidRDefault="000B1FE4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3524AA3" w14:textId="2BF37E62" w:rsidR="000B1FE4" w:rsidRDefault="000B1FE4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4.25e+08 N/m^2</w:t>
                        </w:r>
                      </w:p>
                    </w:tc>
                  </w:tr>
                  <w:tr w:rsidR="000B1FE4" w:rsidRPr="00577134" w14:paraId="76BE0628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ABE3A33" w14:textId="72FF22B1" w:rsidR="000B1FE4" w:rsidRDefault="000B1FE4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ECBAD23" w14:textId="40E2CB60" w:rsidR="000B1FE4" w:rsidRDefault="000B1FE4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2.05e+11 N/m^2</w:t>
                        </w:r>
                      </w:p>
                    </w:tc>
                  </w:tr>
                  <w:tr w:rsidR="000B1FE4" w:rsidRPr="00577134" w14:paraId="2AEDAC2F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C8976D5" w14:textId="7AF35C31" w:rsidR="000B1FE4" w:rsidRDefault="000B1FE4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0A0912A" w14:textId="6524B654" w:rsidR="000B1FE4" w:rsidRDefault="000B1FE4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0.29  </w:t>
                        </w:r>
                      </w:p>
                    </w:tc>
                  </w:tr>
                  <w:tr w:rsidR="000B1FE4" w:rsidRPr="00577134" w14:paraId="670EB68E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D5B4974" w14:textId="3A7E6484" w:rsidR="000B1FE4" w:rsidRDefault="000B1FE4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21DA9FB" w14:textId="1DE2EA41" w:rsidR="000B1FE4" w:rsidRDefault="000B1FE4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7,858 kg/m^3</w:t>
                        </w:r>
                      </w:p>
                    </w:tc>
                  </w:tr>
                  <w:tr w:rsidR="000B1FE4" w:rsidRPr="00577134" w14:paraId="42705659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A0B6156" w14:textId="6AAD6148" w:rsidR="000B1FE4" w:rsidRDefault="000B1FE4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1A2179B" w14:textId="187A015E" w:rsidR="000B1FE4" w:rsidRDefault="000B1FE4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8e+10 N/m^2</w:t>
                        </w:r>
                      </w:p>
                    </w:tc>
                  </w:tr>
                  <w:tr w:rsidR="000B1FE4" w:rsidRPr="00577134" w14:paraId="604F6CBC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F4A302C" w14:textId="620B53BE" w:rsidR="000B1FE4" w:rsidRDefault="000B1FE4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C270749" w14:textId="67988BFE" w:rsidR="000B1FE4" w:rsidRDefault="000B1FE4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1.2e-05 /Kelvin</w:t>
                        </w:r>
                      </w:p>
                    </w:tc>
                  </w:tr>
                </w:tbl>
                <w:p w14:paraId="55F0557C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14:paraId="66A715FC" w14:textId="77777777" w:rsidR="000B1FE4" w:rsidRDefault="000B1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1(Boss-Extrude1)(Bottom Plate-1),</w:t>
                  </w:r>
                </w:p>
                <w:p w14:paraId="20E451F7" w14:textId="77777777" w:rsidR="000B1FE4" w:rsidRDefault="000B1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1(Trim/Extend14[2])(Box bar frame-1),</w:t>
                  </w:r>
                </w:p>
                <w:p w14:paraId="2F5ED6ED" w14:textId="77777777" w:rsidR="000B1FE4" w:rsidRDefault="000B1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2(Trim/Extend19[2])(Box bar frame-1),</w:t>
                  </w:r>
                </w:p>
                <w:p w14:paraId="08F91861" w14:textId="77777777" w:rsidR="000B1FE4" w:rsidRDefault="000B1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3(Trim/Extend5[1])(Box bar frame-1),</w:t>
                  </w:r>
                </w:p>
                <w:p w14:paraId="5BA8067A" w14:textId="77777777" w:rsidR="000B1FE4" w:rsidRDefault="000B1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4(Trim/Extend22[1])(Box bar frame-1),</w:t>
                  </w:r>
                </w:p>
                <w:p w14:paraId="680DC210" w14:textId="77777777" w:rsidR="000B1FE4" w:rsidRDefault="000B1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5(Trim/Extend20[2])(Box bar frame-1),</w:t>
                  </w:r>
                </w:p>
                <w:p w14:paraId="50133F2B" w14:textId="77777777" w:rsidR="000B1FE4" w:rsidRDefault="000B1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6(Square tube - configured 20 X 20 X 2(1)[24])(Box bar frame-1),</w:t>
                  </w:r>
                </w:p>
                <w:p w14:paraId="67910C1E" w14:textId="77777777" w:rsidR="000B1FE4" w:rsidRDefault="000B1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7(Trim/Extend23[2])(Box bar frame-1),</w:t>
                  </w:r>
                </w:p>
                <w:p w14:paraId="629A1669" w14:textId="77777777" w:rsidR="000B1FE4" w:rsidRDefault="000B1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8(Trim/Extend14[1])(Box bar frame-1),</w:t>
                  </w:r>
                </w:p>
                <w:p w14:paraId="4CEE598F" w14:textId="77777777" w:rsidR="000B1FE4" w:rsidRDefault="000B1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9(Trim/Extend8[1])(Box bar frame-1),</w:t>
                  </w:r>
                </w:p>
                <w:p w14:paraId="75B2FA52" w14:textId="77777777" w:rsidR="000B1FE4" w:rsidRDefault="000B1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10(Trim/Extend20[1])(Box bar frame-1),</w:t>
                  </w:r>
                </w:p>
                <w:p w14:paraId="448D6566" w14:textId="77777777" w:rsidR="000B1FE4" w:rsidRDefault="000B1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11(Square tube - configured 20 X 20 X 2(1)[26])(Box bar frame-1),</w:t>
                  </w:r>
                </w:p>
                <w:p w14:paraId="344ABB61" w14:textId="77777777" w:rsidR="000B1FE4" w:rsidRDefault="000B1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12(Trim/Extend18[1])(Box bar frame-1),</w:t>
                  </w:r>
                </w:p>
                <w:p w14:paraId="44371D86" w14:textId="77777777" w:rsidR="000B1FE4" w:rsidRDefault="000B1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13(Trim/Extend16[2])(Box bar frame-1),</w:t>
                  </w:r>
                </w:p>
                <w:p w14:paraId="72FF89A5" w14:textId="77777777" w:rsidR="000B1FE4" w:rsidRDefault="000B1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14(Trim/Extend10[1])(Box bar frame-1),</w:t>
                  </w:r>
                </w:p>
                <w:p w14:paraId="379B4943" w14:textId="77777777" w:rsidR="000B1FE4" w:rsidRDefault="000B1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15(Trim/Extend21[2])(Box bar frame-1),</w:t>
                  </w:r>
                </w:p>
                <w:p w14:paraId="19A122D4" w14:textId="77777777" w:rsidR="000B1FE4" w:rsidRDefault="000B1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16(Square tube - configured 20 X 20 X 2(1)[25])(Box bar frame-1),</w:t>
                  </w:r>
                </w:p>
                <w:p w14:paraId="0C07ABA9" w14:textId="77777777" w:rsidR="000B1FE4" w:rsidRDefault="000B1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lastRenderedPageBreak/>
                    <w:t>SolidBody 17(Trim/Extend3[2])(Box bar frame-1),</w:t>
                  </w:r>
                </w:p>
                <w:p w14:paraId="4B076620" w14:textId="77777777" w:rsidR="000B1FE4" w:rsidRDefault="000B1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18(Trim/Extend16[1])(Box bar frame-1),</w:t>
                  </w:r>
                </w:p>
                <w:p w14:paraId="6471F217" w14:textId="77777777" w:rsidR="000B1FE4" w:rsidRDefault="000B1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19(Trim/Extend7[1])(Box bar frame-1),</w:t>
                  </w:r>
                </w:p>
                <w:p w14:paraId="685477B8" w14:textId="77777777" w:rsidR="000B1FE4" w:rsidRDefault="000B1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20(Trim/Extend21[1])(Box bar frame-1),</w:t>
                  </w:r>
                </w:p>
                <w:p w14:paraId="0B9A0442" w14:textId="77777777" w:rsidR="000B1FE4" w:rsidRDefault="000B1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21(Trim/Extend24[2])(Box bar frame-1),</w:t>
                  </w:r>
                </w:p>
                <w:p w14:paraId="17E386BB" w14:textId="77777777" w:rsidR="000B1FE4" w:rsidRDefault="000B1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22(Trim/Extend4[1])(Box bar frame-1),</w:t>
                  </w:r>
                </w:p>
                <w:p w14:paraId="3CFDD5A4" w14:textId="77777777" w:rsidR="000B1FE4" w:rsidRDefault="000B1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23(Trim/Extend2[2])(Box bar frame-1),</w:t>
                  </w:r>
                </w:p>
                <w:p w14:paraId="3BBCCECA" w14:textId="77777777" w:rsidR="000B1FE4" w:rsidRDefault="000B1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24(Trim/Extend11[2])(Box bar frame-1),</w:t>
                  </w:r>
                </w:p>
                <w:p w14:paraId="5B0F9B83" w14:textId="77777777" w:rsidR="000B1FE4" w:rsidRDefault="000B1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25(Trim/Extend22[2])(Box bar frame-1),</w:t>
                  </w:r>
                </w:p>
                <w:p w14:paraId="71F58E77" w14:textId="77777777" w:rsidR="000B1FE4" w:rsidRDefault="000B1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26(Trim/Extend24[1])(Box bar frame-1),</w:t>
                  </w:r>
                </w:p>
                <w:p w14:paraId="3EB0FD1D" w14:textId="77777777" w:rsidR="000B1FE4" w:rsidRDefault="000B1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27(Trim/Extend5[2])(Box bar frame-1),</w:t>
                  </w:r>
                </w:p>
                <w:p w14:paraId="23441209" w14:textId="77777777" w:rsidR="000B1FE4" w:rsidRDefault="000B1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28(Square tube - configured 20 X 20 X 2(1)[27])(Box bar frame-1),</w:t>
                  </w:r>
                </w:p>
                <w:p w14:paraId="000C69AA" w14:textId="64E4ADC3" w:rsidR="00E80CD9" w:rsidRPr="00577134" w:rsidRDefault="000B1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1(Boss-Extrude1)(Top Plate-1)</w:t>
                  </w:r>
                </w:p>
              </w:tc>
            </w:tr>
            <w:tr w:rsidR="00E80CD9" w:rsidRPr="000841BF" w14:paraId="7C73C7AA" w14:textId="77777777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6554ACBD" w14:textId="5ED2A352" w:rsidR="00E80CD9" w:rsidRPr="000841BF" w:rsidRDefault="000B1FE4" w:rsidP="000A7C6B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lastRenderedPageBreak/>
                    <w:t>Curve Data:N/A</w:t>
                  </w:r>
                </w:p>
              </w:tc>
            </w:tr>
          </w:tbl>
          <w:p w14:paraId="39AA1934" w14:textId="2C223D4E" w:rsidR="00E80CD9" w:rsidRDefault="00E80CD9" w:rsidP="000A7C6B"/>
        </w:tc>
      </w:tr>
      <w:bookmarkEnd w:id="8"/>
      <w:bookmarkEnd w:id="9"/>
      <w:bookmarkEnd w:id="10"/>
    </w:tbl>
    <w:p w14:paraId="034DF4C2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3F704B54" w14:textId="77777777" w:rsidTr="00452CBC">
        <w:tc>
          <w:tcPr>
            <w:tcW w:w="11016" w:type="dxa"/>
          </w:tcPr>
          <w:p w14:paraId="60B36096" w14:textId="089854B2" w:rsidR="005273D5" w:rsidRPr="00AF1A58" w:rsidRDefault="000B1FE4" w:rsidP="000A7C6B">
            <w:pPr>
              <w:pStyle w:val="Heading1"/>
              <w:rPr>
                <w:b w:val="0"/>
                <w:bCs w:val="0"/>
              </w:rPr>
            </w:pPr>
            <w:bookmarkStart w:id="12" w:name="_Toc194445278"/>
            <w:r>
              <w:rPr>
                <w:rStyle w:val="Strong"/>
              </w:rPr>
              <w:lastRenderedPageBreak/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0B1FE4" w14:paraId="37B1BED7" w14:textId="77777777" w:rsidTr="0031202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5C8D377B" w14:textId="4732FFAB" w:rsidR="000B1FE4" w:rsidRPr="004E282D" w:rsidRDefault="000B1FE4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30964420" w14:textId="7A2A3529" w:rsidR="000B1FE4" w:rsidRPr="004E282D" w:rsidRDefault="000B1FE4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5CD6CE35" w14:textId="65FBB385" w:rsidR="000B1FE4" w:rsidRPr="004E282D" w:rsidRDefault="000B1FE4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0B1FE4" w14:paraId="49279AD4" w14:textId="77777777" w:rsidTr="0034200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38F3140D" w14:textId="48800B89" w:rsidR="000B1FE4" w:rsidRPr="00AD5FBA" w:rsidRDefault="000B1FE4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6054F74F" w14:textId="78127AF4" w:rsidR="000B1FE4" w:rsidRPr="006208CB" w:rsidRDefault="000B1FE4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7803D0C8" wp14:editId="3805CE4B">
                        <wp:extent cx="1772285" cy="1147445"/>
                        <wp:effectExtent l="0" t="0" r="0" b="0"/>
                        <wp:docPr id="1246784434" name="Picture 3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46784434" name=""/>
                                <pic:cNvPicPr/>
                              </pic:nvPicPr>
                              <pic:blipFill>
                                <a:blip r:embed="rId4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1474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0B1FE4" w14:paraId="22CE6D3E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3CFDBB46" w14:textId="42A49976" w:rsidR="000B1FE4" w:rsidRPr="00BE6656" w:rsidRDefault="000B1FE4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6D06393B" w14:textId="3FA0274C" w:rsidR="000B1FE4" w:rsidRPr="00154A1A" w:rsidRDefault="000B1FE4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3754BEC7" w14:textId="77777777" w:rsidR="000B1FE4" w:rsidRPr="004C6DEB" w:rsidRDefault="000B1FE4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41F714A1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0B1FE4" w14:paraId="0F3AB0BF" w14:textId="77777777" w:rsidTr="004D61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3EDF4B37" w14:textId="3A25EE99" w:rsidR="000B1FE4" w:rsidRPr="004E282D" w:rsidRDefault="000B1FE4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175557F2" w14:textId="0118AA6D" w:rsidR="000B1FE4" w:rsidRPr="004E282D" w:rsidRDefault="000B1FE4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7FBCF61D" w14:textId="2E388DE7" w:rsidR="000B1FE4" w:rsidRPr="004E282D" w:rsidRDefault="000B1FE4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0B1FE4" w14:paraId="329D022C" w14:textId="77777777" w:rsidTr="000856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599B4CC0" w14:textId="408B5283" w:rsidR="000B1FE4" w:rsidRPr="00F42DD1" w:rsidRDefault="000B1FE4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35DC58E3" w14:textId="1D09DC5A" w:rsidR="000B1FE4" w:rsidRPr="006208CB" w:rsidRDefault="000B1FE4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1E57368C" wp14:editId="5929EA13">
                        <wp:extent cx="1907540" cy="1235075"/>
                        <wp:effectExtent l="0" t="0" r="0" b="3175"/>
                        <wp:docPr id="1166751917" name="Picture 3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66751917" name=""/>
                                <pic:cNvPicPr/>
                              </pic:nvPicPr>
                              <pic:blipFill>
                                <a:blip r:embed="rId4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2350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0B1FE4" w14:paraId="0F102D2F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01E26870" w14:textId="589CBEE9" w:rsidR="000B1FE4" w:rsidRPr="00BE6656" w:rsidRDefault="000B1FE4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65CD4656" w14:textId="1054D5F3" w:rsidR="000B1FE4" w:rsidRPr="00B77EA3" w:rsidRDefault="000B1FE4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0B1FE4" w14:paraId="21F4767D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2D5FF0C" w14:textId="3A7265FD" w:rsidR="000B1FE4" w:rsidRDefault="000B1FE4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6A63964" w14:textId="51BF66D0" w:rsidR="000B1FE4" w:rsidRDefault="000B1FE4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0B1FE4" w14:paraId="258B6E29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6EE3DA2" w14:textId="710DD244" w:rsidR="000B1FE4" w:rsidRDefault="000B1FE4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CBF64D1" w14:textId="3A485D76" w:rsidR="000B1FE4" w:rsidRDefault="000B1FE4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98.1 N</w:t>
                        </w:r>
                      </w:p>
                    </w:tc>
                  </w:tr>
                </w:tbl>
                <w:p w14:paraId="627B634A" w14:textId="77777777" w:rsidR="000B1FE4" w:rsidRDefault="000B1FE4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342D0D9F" w14:textId="133A963B" w:rsidR="005273D5" w:rsidRDefault="005273D5" w:rsidP="000A7C6B">
            <w:pPr>
              <w:rPr>
                <w:rStyle w:val="Strong"/>
              </w:rPr>
            </w:pPr>
          </w:p>
        </w:tc>
      </w:tr>
    </w:tbl>
    <w:p w14:paraId="5206A2B1" w14:textId="77777777"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3F90A38B" w14:textId="77777777" w:rsidTr="005B3D16">
        <w:tc>
          <w:tcPr>
            <w:tcW w:w="11016" w:type="dxa"/>
          </w:tcPr>
          <w:p w14:paraId="639C3D96" w14:textId="56E8E3F7" w:rsidR="00132707" w:rsidRDefault="00132707" w:rsidP="000A7C6B">
            <w:pPr>
              <w:pStyle w:val="Heading1"/>
            </w:pPr>
            <w:r>
              <w:br w:type="page"/>
            </w:r>
            <w:bookmarkStart w:id="13" w:name="_Toc194445279"/>
            <w:r w:rsidR="000B1FE4">
              <w:t>Connector Definitions</w:t>
            </w:r>
            <w:bookmarkEnd w:id="13"/>
          </w:p>
          <w:p w14:paraId="4ECF61B1" w14:textId="3F7E63A1" w:rsidR="00132707" w:rsidRDefault="000B1FE4" w:rsidP="000A7C6B">
            <w:r>
              <w:t>No Data</w:t>
            </w:r>
          </w:p>
          <w:p w14:paraId="04E39547" w14:textId="49A1FE7E" w:rsidR="00EF37BF" w:rsidRPr="009C0A33" w:rsidRDefault="00EF37BF" w:rsidP="000A7C6B"/>
          <w:p w14:paraId="023734FE" w14:textId="77777777" w:rsidR="000F2729" w:rsidRDefault="000F2729" w:rsidP="000A7C6B"/>
          <w:p w14:paraId="1AF8AA26" w14:textId="66AD164A" w:rsidR="00E12C21" w:rsidRDefault="00E12C21" w:rsidP="000A7C6B"/>
          <w:p w14:paraId="3B5B7B29" w14:textId="68F7EB5B" w:rsidR="00132707" w:rsidRDefault="00132707" w:rsidP="000A7C6B"/>
        </w:tc>
      </w:tr>
    </w:tbl>
    <w:p w14:paraId="2ADEE88F" w14:textId="77777777"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5886EEAD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5D24E4B2" w14:textId="5C014651" w:rsidR="00104BD8" w:rsidRDefault="000B1FE4" w:rsidP="000B1FE4">
            <w:pPr>
              <w:pStyle w:val="Heading1"/>
            </w:pPr>
            <w:bookmarkStart w:id="14" w:name="_Toc194445280"/>
            <w:r>
              <w:lastRenderedPageBreak/>
              <w:t>Interaction Information</w:t>
            </w:r>
            <w:bookmarkEnd w:id="14"/>
          </w:p>
          <w:p w14:paraId="6B665EFF" w14:textId="77777777" w:rsidR="00104BD8" w:rsidRPr="000B04D4" w:rsidRDefault="00104BD8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20"/>
              <w:gridCol w:w="4067"/>
              <w:gridCol w:w="4067"/>
            </w:tblGrid>
            <w:tr w:rsidR="002B4DE8" w14:paraId="102D66F0" w14:textId="77777777" w:rsidTr="00213D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15750C6" w14:textId="3642EFDE" w:rsidR="002B4DE8" w:rsidRDefault="000B1FE4" w:rsidP="00C16188">
                  <w:pPr>
                    <w:jc w:val="center"/>
                  </w:pPr>
                  <w:r>
                    <w:t>Interaction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DC2AAC0" w14:textId="28ED9EBD" w:rsidR="002B4DE8" w:rsidRDefault="000B1FE4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Interaction Image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01D5407" w14:textId="06FF53BF" w:rsidR="002B4DE8" w:rsidRDefault="000B1FE4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Interaction Properties</w:t>
                  </w:r>
                </w:p>
              </w:tc>
            </w:tr>
            <w:tr w:rsidR="002B4DE8" w14:paraId="17AD12FC" w14:textId="77777777" w:rsidTr="003F226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8D2C939" w14:textId="06BFE919" w:rsidR="002B4DE8" w:rsidRPr="00211C62" w:rsidRDefault="000B1FE4" w:rsidP="00C16188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Component Contact-2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097E66DA" w14:textId="00C0CB52" w:rsidR="002B4DE8" w:rsidRPr="000B04D4" w:rsidRDefault="000B1FE4" w:rsidP="00C1618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7F44B598" wp14:editId="1149D981">
                        <wp:extent cx="2445385" cy="1583055"/>
                        <wp:effectExtent l="0" t="0" r="0" b="0"/>
                        <wp:docPr id="1120931300" name="Picture 3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20931300" name=""/>
                                <pic:cNvPicPr/>
                              </pic:nvPicPr>
                              <pic:blipFill>
                                <a:blip r:embed="rId4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5830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17091B" w14:paraId="5FC36409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513C7630" w14:textId="38253C75" w:rsidR="0017091B" w:rsidRPr="00BE6656" w:rsidRDefault="000B1FE4" w:rsidP="004F6DE4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178EE3BC" w14:textId="078D171E" w:rsidR="0017091B" w:rsidRPr="00BE6656" w:rsidRDefault="000B1FE4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Bonded</w:t>
                        </w:r>
                      </w:p>
                    </w:tc>
                  </w:tr>
                  <w:tr w:rsidR="000B1FE4" w14:paraId="3513777A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C42C477" w14:textId="46DB5EF5" w:rsidR="000B1FE4" w:rsidRDefault="000B1FE4" w:rsidP="004F6DE4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877C027" w14:textId="68D6BC76" w:rsidR="000B1FE4" w:rsidRDefault="000B1FE4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3 component(s)</w:t>
                        </w:r>
                      </w:p>
                    </w:tc>
                  </w:tr>
                  <w:tr w:rsidR="000B1FE4" w14:paraId="6F2F751B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C9B0D06" w14:textId="0AAC6EAB" w:rsidR="000B1FE4" w:rsidRDefault="000B1FE4" w:rsidP="004F6DE4">
                        <w:pPr>
                          <w:jc w:val="right"/>
                        </w:pPr>
                        <w:r>
                          <w:t>Options: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34F95B8" w14:textId="141E524B" w:rsidR="000B1FE4" w:rsidRDefault="000B1FE4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Continuous mesh</w:t>
                        </w:r>
                      </w:p>
                    </w:tc>
                  </w:tr>
                </w:tbl>
                <w:p w14:paraId="65E184B5" w14:textId="77777777" w:rsidR="00213D4E" w:rsidRPr="00211C62" w:rsidRDefault="00213D4E" w:rsidP="0017091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64AE713C" w14:textId="2C789A1B" w:rsidR="00104BD8" w:rsidRDefault="00104BD8" w:rsidP="000A7C6B">
            <w:pPr>
              <w:rPr>
                <w:rStyle w:val="A3"/>
              </w:rPr>
            </w:pPr>
          </w:p>
          <w:p w14:paraId="133AF99E" w14:textId="77777777" w:rsidR="00104BD8" w:rsidRDefault="00104BD8" w:rsidP="000A7C6B"/>
        </w:tc>
      </w:tr>
    </w:tbl>
    <w:p w14:paraId="4B7F393D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39D8C948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AC3C38E" w14:textId="4A794632" w:rsidR="00A61A59" w:rsidRDefault="000B1FE4" w:rsidP="000A7C6B">
            <w:pPr>
              <w:pStyle w:val="Heading1"/>
            </w:pPr>
            <w:bookmarkStart w:id="15" w:name="_Toc194445281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31B8F790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3321C17" w14:textId="32080A4E" w:rsidR="00A9531D" w:rsidRDefault="000B1FE4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46C81B5" w14:textId="427C8AEE" w:rsidR="00A9531D" w:rsidRDefault="000B1FE4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Mixed Mesh</w:t>
                  </w:r>
                </w:p>
              </w:tc>
            </w:tr>
            <w:tr w:rsidR="000B1FE4" w14:paraId="1ADE5B19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5FBD322" w14:textId="5F598261" w:rsidR="000B1FE4" w:rsidRDefault="000B1FE4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8DFC03A" w14:textId="07EBBB34" w:rsidR="000B1FE4" w:rsidRDefault="000B1FE4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0B1FE4" w14:paraId="304A8ACD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5D0DE94" w14:textId="36BBAD7E" w:rsidR="000B1FE4" w:rsidRDefault="000B1FE4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8F7AA3B" w14:textId="58FB9E80" w:rsidR="000B1FE4" w:rsidRDefault="000B1FE4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0B1FE4" w14:paraId="33D85601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BF2256F" w14:textId="0D682FF8" w:rsidR="000B1FE4" w:rsidRDefault="000B1FE4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392DA96" w14:textId="7104FB22" w:rsidR="000B1FE4" w:rsidRDefault="000B1FE4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0B1FE4" w14:paraId="18750E2F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8990AE9" w14:textId="5DADD3A7" w:rsidR="000B1FE4" w:rsidRDefault="000B1FE4" w:rsidP="00C16188">
                  <w:r>
                    <w:t>Jacobian points for High quality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2447CD1" w14:textId="709D8F72" w:rsidR="000B1FE4" w:rsidRDefault="000B1FE4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16 Points</w:t>
                  </w:r>
                </w:p>
              </w:tc>
            </w:tr>
            <w:tr w:rsidR="000B1FE4" w14:paraId="65699470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0DDA6A2" w14:textId="1E707451" w:rsidR="000B1FE4" w:rsidRDefault="000B1FE4" w:rsidP="00C16188">
                  <w:r>
                    <w:t>Jacobian check for shell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24E6AF3" w14:textId="5B2B02EB" w:rsidR="000B1FE4" w:rsidRDefault="000B1FE4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0B1FE4" w14:paraId="472AB7B8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3531FCF" w14:textId="4CD6F339" w:rsidR="000B1FE4" w:rsidRDefault="000B1FE4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6F81AD9" w14:textId="6D3DA254" w:rsidR="000B1FE4" w:rsidRDefault="000B1FE4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8.69331 mm</w:t>
                  </w:r>
                </w:p>
              </w:tc>
            </w:tr>
            <w:tr w:rsidR="000B1FE4" w14:paraId="17072A38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5234C58" w14:textId="08EB5D7F" w:rsidR="000B1FE4" w:rsidRDefault="000B1FE4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6347F5F" w14:textId="486E78A0" w:rsidR="000B1FE4" w:rsidRDefault="000B1FE4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0.434666 mm</w:t>
                  </w:r>
                </w:p>
              </w:tc>
            </w:tr>
            <w:tr w:rsidR="000B1FE4" w14:paraId="54DC3552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1A55A3A" w14:textId="1EF672DE" w:rsidR="000B1FE4" w:rsidRDefault="000B1FE4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F8322D6" w14:textId="6FA16D96" w:rsidR="000B1FE4" w:rsidRDefault="000B1FE4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  <w:tr w:rsidR="000B1FE4" w14:paraId="53FD9998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1FBF51E" w14:textId="42FA2C3E" w:rsidR="000B1FE4" w:rsidRDefault="000B1FE4" w:rsidP="00C16188">
                  <w:r>
                    <w:t>Remesh failed parts independently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9F76C2B" w14:textId="12802011" w:rsidR="000B1FE4" w:rsidRDefault="000B1FE4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</w:tbl>
          <w:p w14:paraId="1FFE1DFD" w14:textId="77777777" w:rsidR="00690657" w:rsidRDefault="00690657" w:rsidP="00690657"/>
          <w:p w14:paraId="72D1421B" w14:textId="323F4587" w:rsidR="00A9531D" w:rsidRPr="00690657" w:rsidRDefault="000B1FE4" w:rsidP="00690657">
            <w:pPr>
              <w:pStyle w:val="Heading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06253E90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0E205C9" w14:textId="319BF755" w:rsidR="007107BE" w:rsidRDefault="000B1FE4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A04D326" w14:textId="1F90C826" w:rsidR="007107BE" w:rsidRDefault="000B1FE4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41488</w:t>
                  </w:r>
                </w:p>
              </w:tc>
            </w:tr>
            <w:tr w:rsidR="000B1FE4" w14:paraId="19352830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FB0D457" w14:textId="275373F5" w:rsidR="000B1FE4" w:rsidRDefault="000B1FE4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DCEFFB9" w14:textId="47945286" w:rsidR="000B1FE4" w:rsidRDefault="000B1FE4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20734</w:t>
                  </w:r>
                </w:p>
              </w:tc>
            </w:tr>
            <w:tr w:rsidR="000B1FE4" w14:paraId="0AA7599F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D91746C" w14:textId="5125D15F" w:rsidR="000B1FE4" w:rsidRDefault="000B1FE4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02C32D9" w14:textId="32DE1496" w:rsidR="000B1FE4" w:rsidRDefault="000B1FE4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00:00:07</w:t>
                  </w:r>
                </w:p>
              </w:tc>
            </w:tr>
            <w:tr w:rsidR="000B1FE4" w14:paraId="2C6743CF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8DFAAFF" w14:textId="10A11F90" w:rsidR="000B1FE4" w:rsidRDefault="000B1FE4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7AFC00A" w14:textId="77777777" w:rsidR="000B1FE4" w:rsidRDefault="000B1FE4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D803B1" w14:paraId="1F43E60B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14:paraId="5DDDC10D" w14:textId="165A40E4" w:rsidR="00D803B1" w:rsidRDefault="000B1FE4" w:rsidP="00D803B1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F78244D" wp14:editId="22542631">
                        <wp:extent cx="6711315" cy="3551555"/>
                        <wp:effectExtent l="0" t="0" r="0" b="0"/>
                        <wp:docPr id="217838607" name="Picture 3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7838607" name=""/>
                                <pic:cNvPicPr/>
                              </pic:nvPicPr>
                              <pic:blipFill>
                                <a:blip r:embed="rId4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551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963EF1B" w14:textId="08540F6B" w:rsidR="00A61A59" w:rsidRPr="00F077CB" w:rsidRDefault="00A61A59" w:rsidP="000A7C6B"/>
        </w:tc>
      </w:tr>
    </w:tbl>
    <w:p w14:paraId="4CAEAD44" w14:textId="77777777"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15742E99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439E8EF" w14:textId="023A7E5F" w:rsidR="002C53F9" w:rsidRDefault="000B1FE4" w:rsidP="000A7C6B">
            <w:pPr>
              <w:pStyle w:val="Heading1"/>
            </w:pPr>
            <w:bookmarkStart w:id="16" w:name="_Toc194445282"/>
            <w:r>
              <w:lastRenderedPageBreak/>
              <w:t>Sensor Details</w:t>
            </w:r>
            <w:bookmarkEnd w:id="16"/>
          </w:p>
          <w:p w14:paraId="086B3F9D" w14:textId="730B9699" w:rsidR="002C53F9" w:rsidRPr="00F077CB" w:rsidRDefault="000B1FE4" w:rsidP="000A7C6B">
            <w:r>
              <w:t>No Data</w:t>
            </w:r>
          </w:p>
        </w:tc>
      </w:tr>
    </w:tbl>
    <w:p w14:paraId="252C5EC7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08FACCAD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323CBECD" w14:textId="149979AC" w:rsidR="005F5B79" w:rsidRDefault="000B1FE4" w:rsidP="000A7C6B">
            <w:pPr>
              <w:pStyle w:val="Heading1"/>
            </w:pPr>
            <w:bookmarkStart w:id="17" w:name="_Toc194445283"/>
            <w:r>
              <w:t>Resultant Forces</w:t>
            </w:r>
            <w:bookmarkEnd w:id="17"/>
          </w:p>
          <w:p w14:paraId="5F709563" w14:textId="6FD146B8" w:rsidR="005F5B79" w:rsidRPr="000B04D4" w:rsidRDefault="000B1FE4" w:rsidP="000A7C6B">
            <w:pPr>
              <w:pStyle w:val="Heading2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5F98867C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D1FEBC6" w14:textId="011283C6" w:rsidR="005F5B79" w:rsidRDefault="000B1FE4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CA511F3" w14:textId="475B07BA" w:rsidR="005F5B79" w:rsidRDefault="000B1FE4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3AE7D67" w14:textId="671697EE" w:rsidR="005F5B79" w:rsidRDefault="000B1FE4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80DC85D" w14:textId="646E1FA0" w:rsidR="005F5B79" w:rsidRDefault="000B1FE4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3CC59A6" w14:textId="27E96439" w:rsidR="005F5B79" w:rsidRDefault="000B1FE4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198022F" w14:textId="5C51C6A7" w:rsidR="005F5B79" w:rsidRDefault="000B1FE4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2A2A0F0A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96C32D6" w14:textId="3E55EFBD" w:rsidR="005F5B79" w:rsidRPr="004D2956" w:rsidRDefault="000B1FE4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6E73C3E" w14:textId="0A4435CE" w:rsidR="005F5B79" w:rsidRPr="004D2956" w:rsidRDefault="000B1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FFF0425" w14:textId="68CF7E9E" w:rsidR="005F5B79" w:rsidRPr="004D2956" w:rsidRDefault="000B1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-9.53674e-07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54ECF50" w14:textId="6FC034EF" w:rsidR="005F5B79" w:rsidRPr="004D2956" w:rsidRDefault="000B1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B742208" w14:textId="3FB6B746" w:rsidR="005F5B79" w:rsidRPr="004D2956" w:rsidRDefault="000B1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98.1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14A4AF2" w14:textId="483EE2E3" w:rsidR="005F5B79" w:rsidRPr="004D2956" w:rsidRDefault="000B1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98.1</w:t>
                  </w:r>
                </w:p>
              </w:tc>
            </w:tr>
          </w:tbl>
          <w:p w14:paraId="2A8FC667" w14:textId="35692D35" w:rsidR="005F5B79" w:rsidRPr="000B04D4" w:rsidRDefault="000B1FE4" w:rsidP="000A7C6B">
            <w:pPr>
              <w:pStyle w:val="Heading2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18ABE3C4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8BB3A1A" w14:textId="2CD60933" w:rsidR="005F5B79" w:rsidRDefault="000B1FE4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1B0EBBB" w14:textId="7C78F727" w:rsidR="005F5B79" w:rsidRDefault="000B1FE4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B50618A" w14:textId="4E2CD5B3" w:rsidR="005F5B79" w:rsidRDefault="000B1FE4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5BAC7AB" w14:textId="0829A305" w:rsidR="005F5B79" w:rsidRDefault="000B1FE4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98AD17A" w14:textId="2BDA93F0" w:rsidR="005F5B79" w:rsidRDefault="000B1FE4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D92ED71" w14:textId="00819054" w:rsidR="005F5B79" w:rsidRDefault="000B1FE4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3546F456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54D9645" w14:textId="2A2BB1E9" w:rsidR="005F5B79" w:rsidRPr="004D2956" w:rsidRDefault="000B1FE4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C8A9428" w14:textId="47AE7D31" w:rsidR="005F5B79" w:rsidRPr="004D2956" w:rsidRDefault="000B1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B629A1F" w14:textId="290F0254" w:rsidR="005F5B79" w:rsidRPr="004D2956" w:rsidRDefault="000B1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-0.158036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0BF7E11" w14:textId="405FB1B6" w:rsidR="005F5B79" w:rsidRPr="004D2956" w:rsidRDefault="000B1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0.00327212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D540DBE" w14:textId="7B6A2B23" w:rsidR="005F5B79" w:rsidRPr="004D2956" w:rsidRDefault="000B1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0.00951537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CA01B5F" w14:textId="058AA89B" w:rsidR="005F5B79" w:rsidRPr="004D2956" w:rsidRDefault="000B1FE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0.158356</w:t>
                  </w:r>
                </w:p>
              </w:tc>
            </w:tr>
          </w:tbl>
          <w:p w14:paraId="7E186580" w14:textId="77777777" w:rsidR="005F5B79" w:rsidRDefault="005F5B79" w:rsidP="000A7C6B"/>
        </w:tc>
      </w:tr>
      <w:tr w:rsidR="005F5B79" w14:paraId="6A4585BA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188AAEFD" w14:textId="5D7CAF7A" w:rsidR="00C6072D" w:rsidRPr="000B04D4" w:rsidRDefault="000B1FE4" w:rsidP="00C6072D">
            <w:pPr>
              <w:pStyle w:val="Heading2"/>
            </w:pPr>
            <w:bookmarkStart w:id="18" w:name="_Toc243733151"/>
            <w:bookmarkStart w:id="19" w:name="_Toc245020119"/>
            <w:bookmarkStart w:id="20" w:name="_Toc245020151"/>
            <w:r>
              <w:t>Free body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C6072D" w14:paraId="77A1A14E" w14:textId="77777777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B67E4D9" w14:textId="1E08D3AF" w:rsidR="00C6072D" w:rsidRDefault="000B1FE4" w:rsidP="00C6072D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BC31080" w14:textId="32F7A2ED" w:rsidR="00C6072D" w:rsidRDefault="000B1FE4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55CFD22" w14:textId="613AC578" w:rsidR="00C6072D" w:rsidRDefault="000B1FE4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B67B3ED" w14:textId="153581DC" w:rsidR="00C6072D" w:rsidRDefault="000B1FE4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46E7C3E" w14:textId="50D69DFB" w:rsidR="00C6072D" w:rsidRDefault="000B1FE4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DA114A4" w14:textId="4499F19E" w:rsidR="00C6072D" w:rsidRDefault="000B1FE4" w:rsidP="00C6072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1B8ED2EC" w14:textId="77777777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EB6235A" w14:textId="53AD921A" w:rsidR="00C6072D" w:rsidRPr="004D2956" w:rsidRDefault="000B1FE4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C76EA77" w14:textId="61322295" w:rsidR="00C6072D" w:rsidRPr="004D2956" w:rsidRDefault="000B1FE4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90DCEF6" w14:textId="26B68980" w:rsidR="00C6072D" w:rsidRPr="004D2956" w:rsidRDefault="000B1FE4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4.34408e-05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1C9BDC3" w14:textId="40C392AA" w:rsidR="00C6072D" w:rsidRPr="004D2956" w:rsidRDefault="000B1FE4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6.35556e-06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381A832" w14:textId="5477815F" w:rsidR="00C6072D" w:rsidRPr="004D2956" w:rsidRDefault="000B1FE4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0.00370944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01E7582" w14:textId="60D70F5E" w:rsidR="00C6072D" w:rsidRPr="004D2956" w:rsidRDefault="000B1FE4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0.0037097</w:t>
                  </w:r>
                </w:p>
              </w:tc>
            </w:tr>
          </w:tbl>
          <w:p w14:paraId="513E6147" w14:textId="734696DF" w:rsidR="00C6072D" w:rsidRPr="000B04D4" w:rsidRDefault="000B1FE4" w:rsidP="00C6072D">
            <w:pPr>
              <w:pStyle w:val="Heading2"/>
            </w:pPr>
            <w:r>
              <w:t>Free body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C6072D" w14:paraId="432909C2" w14:textId="77777777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126CDD0" w14:textId="6859B096" w:rsidR="00C6072D" w:rsidRDefault="000B1FE4" w:rsidP="005C6EA8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8B2896B" w14:textId="70EB7B80" w:rsidR="00C6072D" w:rsidRDefault="000B1FE4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44E9414" w14:textId="2BB9E885" w:rsidR="00C6072D" w:rsidRDefault="000B1FE4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593A4AC" w14:textId="796D3603" w:rsidR="00C6072D" w:rsidRDefault="000B1FE4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C21396A" w14:textId="0BEEC3DB" w:rsidR="00C6072D" w:rsidRDefault="000B1FE4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1A49D08" w14:textId="3B7B5C84" w:rsidR="00C6072D" w:rsidRDefault="000B1FE4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16B8D361" w14:textId="77777777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86826C1" w14:textId="53D86081" w:rsidR="00C6072D" w:rsidRPr="004D2956" w:rsidRDefault="000B1FE4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EA37454" w14:textId="14EDC581" w:rsidR="00C6072D" w:rsidRPr="004D2956" w:rsidRDefault="000B1FE4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FB2BFE4" w14:textId="1619FEA0" w:rsidR="00C6072D" w:rsidRPr="004D2956" w:rsidRDefault="000B1FE4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7784D97" w14:textId="6DBDFB43" w:rsidR="00C6072D" w:rsidRPr="004D2956" w:rsidRDefault="000B1FE4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D4589CC" w14:textId="61DC5836" w:rsidR="00C6072D" w:rsidRPr="004D2956" w:rsidRDefault="000B1FE4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FC43F30" w14:textId="06991570" w:rsidR="00C6072D" w:rsidRPr="004D2956" w:rsidRDefault="000B1FE4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1e-33</w:t>
                  </w:r>
                </w:p>
              </w:tc>
            </w:tr>
          </w:tbl>
          <w:p w14:paraId="2966DD53" w14:textId="3CAA0D3F" w:rsidR="005F5B79" w:rsidRDefault="005F5B79" w:rsidP="000A7C6B"/>
        </w:tc>
      </w:tr>
      <w:bookmarkEnd w:id="18"/>
      <w:bookmarkEnd w:id="19"/>
      <w:bookmarkEnd w:id="20"/>
    </w:tbl>
    <w:p w14:paraId="082822D7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67"/>
      </w:tblGrid>
      <w:tr w:rsidR="00EC2432" w14:paraId="4E489942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6CD45A9" w14:textId="22E77666" w:rsidR="00EC2432" w:rsidRDefault="000B1FE4" w:rsidP="000A7C6B">
            <w:pPr>
              <w:pStyle w:val="Heading1"/>
            </w:pPr>
            <w:bookmarkStart w:id="21" w:name="_Toc194445284"/>
            <w:r>
              <w:lastRenderedPageBreak/>
              <w:t>Beams</w:t>
            </w:r>
            <w:bookmarkEnd w:id="21"/>
          </w:p>
          <w:p w14:paraId="7AD099C0" w14:textId="65B6A12B" w:rsidR="0050542D" w:rsidRPr="000B1FE4" w:rsidRDefault="000B1FE4" w:rsidP="000B1FE4">
            <w:pPr>
              <w:pStyle w:val="Heading2"/>
            </w:pPr>
            <w:r>
              <w:t>Beam Forces</w:t>
            </w:r>
          </w:p>
          <w:tbl>
            <w:tblPr>
              <w:tblStyle w:val="LightGrid-Accent11"/>
              <w:tblW w:w="5000" w:type="pct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980"/>
              <w:gridCol w:w="746"/>
              <w:gridCol w:w="915"/>
              <w:gridCol w:w="1087"/>
              <w:gridCol w:w="1087"/>
              <w:gridCol w:w="1524"/>
              <w:gridCol w:w="1524"/>
              <w:gridCol w:w="1342"/>
            </w:tblGrid>
            <w:tr w:rsidR="000B1FE4" w14:paraId="59E5B474" w14:textId="77777777" w:rsidTr="000B1FE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FA74FB7" w14:textId="6216C1EE" w:rsidR="000B1FE4" w:rsidRDefault="000B1FE4" w:rsidP="001107DF">
                  <w:pPr>
                    <w:jc w:val="center"/>
                  </w:pPr>
                  <w:r>
                    <w:t>Beam Name</w:t>
                  </w:r>
                </w:p>
              </w:tc>
              <w:tc>
                <w:tcPr>
                  <w:tcW w:w="36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12DEEB9" w14:textId="7EBEF7BC" w:rsidR="000B1FE4" w:rsidRDefault="000B1FE4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Joints</w:t>
                  </w:r>
                </w:p>
              </w:tc>
              <w:tc>
                <w:tcPr>
                  <w:tcW w:w="448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A2C0DD7" w14:textId="6043BB86" w:rsidR="000B1FE4" w:rsidRDefault="000B1FE4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Axial(N)</w:t>
                  </w:r>
                </w:p>
              </w:tc>
              <w:tc>
                <w:tcPr>
                  <w:tcW w:w="533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71BDAC1" w14:textId="749C8981" w:rsidR="000B1FE4" w:rsidRDefault="000B1FE4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Shear1(N)</w:t>
                  </w:r>
                </w:p>
              </w:tc>
              <w:tc>
                <w:tcPr>
                  <w:tcW w:w="533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2A3FC4C" w14:textId="16203677" w:rsidR="000B1FE4" w:rsidRDefault="000B1FE4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Shear2(N)</w:t>
                  </w:r>
                </w:p>
              </w:tc>
              <w:tc>
                <w:tcPr>
                  <w:tcW w:w="747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812D5D0" w14:textId="6FA31365" w:rsidR="000B1FE4" w:rsidRDefault="000B1FE4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Moment1(N.m)</w:t>
                  </w:r>
                </w:p>
              </w:tc>
              <w:tc>
                <w:tcPr>
                  <w:tcW w:w="747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5A15D1C" w14:textId="5A8467F0" w:rsidR="000B1FE4" w:rsidRDefault="000B1FE4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Moment2(N.m)</w:t>
                  </w:r>
                </w:p>
              </w:tc>
              <w:tc>
                <w:tcPr>
                  <w:tcW w:w="658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A7DDF20" w14:textId="66C9BEF6" w:rsidR="000B1FE4" w:rsidRDefault="000B1FE4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Torque(N.m)</w:t>
                  </w:r>
                </w:p>
              </w:tc>
            </w:tr>
            <w:tr w:rsidR="000B1FE4" w14:paraId="191116A0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C489A35" w14:textId="454F3875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Beam-1(Trim/Extend14[2])</w:t>
                  </w: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10D9E5F" w14:textId="0B35B780" w:rsidR="000B1FE4" w:rsidRPr="00A54E07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8153E5" w14:textId="26CD588F" w:rsidR="000B1FE4" w:rsidRPr="00A54E07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-1.84929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67C2035" w14:textId="2ECB1C20" w:rsidR="000B1FE4" w:rsidRPr="00A54E07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10.1222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EC5014" w14:textId="4102B79D" w:rsidR="000B1FE4" w:rsidRPr="00A54E07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14.2267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EC8F10C" w14:textId="204AE086" w:rsidR="000B1FE4" w:rsidRPr="00A54E07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0.478417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DD434C6" w14:textId="73942A07" w:rsidR="000B1FE4" w:rsidRPr="00A54E07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-0.277077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F95A7C" w14:textId="161D34F9" w:rsidR="000B1FE4" w:rsidRPr="00A54E07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0.385963</w:t>
                  </w:r>
                </w:p>
              </w:tc>
            </w:tr>
            <w:tr w:rsidR="000B1FE4" w14:paraId="7B37FF04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59AD026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F3008FD" w14:textId="7985F39E" w:rsidR="000B1FE4" w:rsidRPr="00A54E07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0D59AD1" w14:textId="22DFF953" w:rsidR="000B1FE4" w:rsidRPr="00A54E07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1.42657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DA113A7" w14:textId="056CA1A0" w:rsidR="000B1FE4" w:rsidRPr="00A54E07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10.258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77BAB55" w14:textId="33811AA4" w:rsidR="000B1FE4" w:rsidRPr="00A54E07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14.3817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E68C886" w14:textId="7AE7E329" w:rsidR="000B1FE4" w:rsidRPr="00A54E07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-0.472211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E1A534" w14:textId="2D029714" w:rsidR="000B1FE4" w:rsidRPr="00A54E07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0.278891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F8BA4A5" w14:textId="576AA56B" w:rsidR="000B1FE4" w:rsidRPr="00A54E07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0.373873</w:t>
                  </w:r>
                </w:p>
              </w:tc>
            </w:tr>
            <w:tr w:rsidR="000B1FE4" w14:paraId="3F77ABA6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D27CAFB" w14:textId="74B925B0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Beam-2(Trim/Extend19[2])</w:t>
                  </w: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A2A4A6" w14:textId="7DE7D449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C934740" w14:textId="41C7DE65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-4.15636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9213F04" w14:textId="2BAB957F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7.91991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7B2AFC" w14:textId="7092E394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24.5527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2CD7AB" w14:textId="4E3198AE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-1.24867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5A97F5" w14:textId="5FBB250C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0.287536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C846DDE" w14:textId="29893565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-0.535613</w:t>
                  </w:r>
                </w:p>
              </w:tc>
            </w:tr>
            <w:tr w:rsidR="000B1FE4" w14:paraId="3C4BAD79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F10B1E6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E85B1CC" w14:textId="0FD23D16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A02D905" w14:textId="0F7E1CDB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4.15634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A4C5CAB" w14:textId="7425C94F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-7.91992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E8C13BD" w14:textId="68A8CE0A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-24.5527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EDE312C" w14:textId="2EF536AB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-0.224579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1133F5" w14:textId="103EFA38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0.187687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8032914" w14:textId="5B11DD61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0.535614</w:t>
                  </w:r>
                </w:p>
              </w:tc>
            </w:tr>
            <w:tr w:rsidR="000B1FE4" w14:paraId="61F92B1E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3B1994C" w14:textId="2A433C40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Beam-3(Trim/Extend5[1])</w:t>
                  </w: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F52D0F3" w14:textId="706B372B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26DA09" w14:textId="5C30573E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-4.3206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876A5A" w14:textId="458FD1A5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-8.77183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E07EBCA" w14:textId="396A84E7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-24.4864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0ED9034" w14:textId="46796337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0.201346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4C20357" w14:textId="39E011E4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-0.193106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07028A" w14:textId="641B3AA8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0.560348</w:t>
                  </w:r>
                </w:p>
              </w:tc>
            </w:tr>
            <w:tr w:rsidR="000B1FE4" w14:paraId="63FEC907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12CAB77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9BABE56" w14:textId="03A62F47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C24B55F" w14:textId="19706E05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4.32061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74EC5F8" w14:textId="09396447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8.77183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40D875F" w14:textId="79C89C94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24.4864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0F1DE8" w14:textId="202BE117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1.14541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FB1152" w14:textId="4E66E4A1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-0.289344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D42792" w14:textId="5C5DD3F2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-0.560347</w:t>
                  </w:r>
                </w:p>
              </w:tc>
            </w:tr>
            <w:tr w:rsidR="000B1FE4" w14:paraId="46B940F2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5106232" w14:textId="5432501A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Beam-4(Trim/Extend22[1])</w:t>
                  </w: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93E8CA" w14:textId="2937E790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5651F1" w14:textId="60BB4B4A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B926C1C" w14:textId="0C4436C5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B4A34AD" w14:textId="2FF5D1B9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8D3CE20" w14:textId="047B7BDB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979671" w14:textId="104B2547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2732758" w14:textId="2DE1C86C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B1FE4" w14:paraId="50603587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350BB93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38B723" w14:textId="49D2907B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D6B784" w14:textId="2DFD8FD5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D4B4242" w14:textId="7383AD5A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B39A8D5" w14:textId="1D9E40C5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E0EB877" w14:textId="5B278EC5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5C772D6" w14:textId="179D072B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F8D7221" w14:textId="7E28A9CD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B1FE4" w14:paraId="7B3632F1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2732AF2" w14:textId="40F8F30C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Beam-5(Trim/Extend20[2])</w:t>
                  </w: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7438418" w14:textId="2990D7FF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42F6211" w14:textId="34BB13CD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8D1D562" w14:textId="07F361DD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F3D4B7" w14:textId="1EFE0C37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34283A" w14:textId="132764E9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0F8184F" w14:textId="69570AB2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C93D02" w14:textId="4B423684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B1FE4" w14:paraId="35F0AB37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B093E1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325E6E5" w14:textId="4632365A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017B5F5" w14:textId="0F5BF0B7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AC5EE1" w14:textId="552E6409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C0C6B6" w14:textId="6FC09904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942050" w14:textId="4ABB0FEF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2A881FD" w14:textId="055F29CE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58FBA73" w14:textId="2ED37F7B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B1FE4" w14:paraId="55DD3824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4831A14" w14:textId="67AE0223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Beam-6(Square tube - configured 20 X 20 X 2(1)[24])</w:t>
                  </w: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48C2C88" w14:textId="1994DA46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95513F" w14:textId="7E8675EF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-24.4932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5AB0AF" w14:textId="07674F1C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-4.33938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138F867" w14:textId="21528D43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1.72135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19E3E32" w14:textId="7701FDA2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0.812377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EC4AF2D" w14:textId="226C15D5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0.577941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811A5D" w14:textId="278E4819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-0.0149599</w:t>
                  </w:r>
                </w:p>
              </w:tc>
            </w:tr>
            <w:tr w:rsidR="000B1FE4" w14:paraId="232916F2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72D40AB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E16BACA" w14:textId="1870B802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908829F" w14:textId="374FDECC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24.4932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687B9D1" w14:textId="0E23092F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4.33938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FF07FA2" w14:textId="71241814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-1.72139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5D5BAB" w14:textId="10BCA676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-0.588599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0928597" w14:textId="304AC5A0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-0.0138222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01BBCDB" w14:textId="3F8C4CEA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0.0149594</w:t>
                  </w:r>
                </w:p>
              </w:tc>
            </w:tr>
            <w:tr w:rsidR="000B1FE4" w14:paraId="3B60A2CA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6DE39E" w14:textId="1C3B3F05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Beam-7(Trim/Extend23[2])</w:t>
                  </w: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4C1EB5C" w14:textId="27ED68E0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E6EDC6C" w14:textId="59DD2CD8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E0AF752" w14:textId="150E41A6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5BEE7B2" w14:textId="5EF93559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7CB6883" w14:textId="19809271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175430D" w14:textId="747EBD3C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A9A4547" w14:textId="3D2E8BE0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B1FE4" w14:paraId="1BE42FA6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B62E588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C0C81D2" w14:textId="3DB8EB90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DD5951" w14:textId="7A31CF52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B82DFF" w14:textId="63EB7F16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C98AF8" w14:textId="5C776A66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6E52555" w14:textId="6C39AB1C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FD61487" w14:textId="7B664C20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2DE7967" w14:textId="1E836AAD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B1FE4" w14:paraId="2D51F43C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E07270F" w14:textId="06504D91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Beam-8(Trim/Extend14[1])</w:t>
                  </w: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3721F80" w14:textId="51BC71B7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2F3C0F" w14:textId="4563629B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4.9811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B1FB4AA" w14:textId="10CAA815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-6.66492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A628D7C" w14:textId="499EE3F4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9.41163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1DAC2F0" w14:textId="6F9BD590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0.185514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0753274" w14:textId="485CF1EB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0.250007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B1D47A1" w14:textId="30B9A0E9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-0.250512</w:t>
                  </w:r>
                </w:p>
              </w:tc>
            </w:tr>
            <w:tr w:rsidR="000B1FE4" w14:paraId="39511EA4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4F4C65F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D6B1FED" w14:textId="5C5ECAA2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1B492C7" w14:textId="3B908756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-5.24788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76FA14E" w14:textId="32A4C9F5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-6.8651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08BEBFB" w14:textId="76E47C11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9.48519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2E8A9F8" w14:textId="36787DA1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-0.186103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CD41E6" w14:textId="4778613B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-0.255305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765D961" w14:textId="7036E2CE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-0.259368</w:t>
                  </w:r>
                </w:p>
              </w:tc>
            </w:tr>
            <w:tr w:rsidR="000B1FE4" w14:paraId="2C39ECE4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A9EB50A" w14:textId="6896A55C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Beam-9(Trim/Extend8[1])</w:t>
                  </w: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942B68" w14:textId="7652A844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052087B" w14:textId="5C0E1D7B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61C060A" w14:textId="248DDD5D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207FAD" w14:textId="7171FEEA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CF0C14" w14:textId="3D4D57CF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30F3B66" w14:textId="5B2E8354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A66939E" w14:textId="22711345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B1FE4" w14:paraId="05722C6F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C675746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38BE9A8" w14:textId="66FD0B2A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8F819C" w14:textId="14A246F1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16C24A0" w14:textId="3088489E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CC5D7C7" w14:textId="7756B0A8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CF3DC56" w14:textId="53C42660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258B093" w14:textId="270108C5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F7ACF5E" w14:textId="6DBA2383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B1FE4" w14:paraId="7CDC6271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898D78" w14:textId="3469CAF1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Beam-10(Trim/Extend20[1])</w:t>
                  </w: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30528CF" w14:textId="599B404A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7FB5C7A" w14:textId="33FE2E53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1176E8B" w14:textId="3943FF05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AF88325" w14:textId="009B26A1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CBE234" w14:textId="5B25B0B9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AB1D4D6" w14:textId="4FF998ED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33ED774" w14:textId="356C9ABC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B1FE4" w14:paraId="2DFD8D17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6E50050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49FF4A" w14:textId="2278E196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3D38809" w14:textId="1272EF51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16860E" w14:textId="5E53B643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C21972F" w14:textId="4C841F40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FB1C694" w14:textId="03AFBE35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21C1A2C" w14:textId="0820B692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B24CDF1" w14:textId="6A08C52B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B1FE4" w14:paraId="7CF7383F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FB41D0" w14:textId="4315B620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Beam-11(Square tube - configured 20 X 20 X 2(1)[26])</w:t>
                  </w: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D18BB5B" w14:textId="32F8AEEF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8D85007" w14:textId="095BE157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-24.5173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D82D857" w14:textId="24E08A45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4.39459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FB23321" w14:textId="55252D5E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-1.46506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2607BAA" w14:textId="0E4A40C0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-0.79919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A74FA34" w14:textId="51A2B1CF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-0.58404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4AF87BE" w14:textId="698C248B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-0.0142112</w:t>
                  </w:r>
                </w:p>
              </w:tc>
            </w:tr>
            <w:tr w:rsidR="000B1FE4" w14:paraId="32465E92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4DE6AEE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3B90866" w14:textId="4062DA3D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C840606" w14:textId="2B5B25A9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24.5173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FE7ED45" w14:textId="62C09384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-4.39459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F8648C8" w14:textId="10E827F7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1.46514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DA2FCE5" w14:textId="3551EF9F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0.608728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0CCA7AC" w14:textId="236265C7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0.012744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6493A17" w14:textId="10E753EB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0.0142103</w:t>
                  </w:r>
                </w:p>
              </w:tc>
            </w:tr>
            <w:tr w:rsidR="000B1FE4" w14:paraId="3914F527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FBDBFCC" w14:textId="6B55AEC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Beam-12(Trim/Extend18[1])</w:t>
                  </w: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D740007" w14:textId="511F0918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631DD64" w14:textId="2EACC0DA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071ECB" w14:textId="346F2A96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63526F0" w14:textId="27C18998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023B32E" w14:textId="46C86289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49DDE6E" w14:textId="10790534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76AD908" w14:textId="0DC950CB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B1FE4" w14:paraId="2F1324E8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42ED612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3D73BC4" w14:textId="7F2D385C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31CB622" w14:textId="04D81F9B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F83E75A" w14:textId="72412C49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4F5FF6" w14:textId="494CE873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2118F0" w14:textId="267E6E67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2C68E5A" w14:textId="5B5E2B1A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64FD109" w14:textId="46A85B70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B1FE4" w14:paraId="55EE131A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925C41" w14:textId="4AE74910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lastRenderedPageBreak/>
                    <w:t>Beam-13(Trim/Extend16[2])</w:t>
                  </w: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1EA0B8C" w14:textId="25EAB67E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AC9BCD9" w14:textId="3867C4C8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-1.38725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5E9325" w14:textId="7FF511A8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-10.4253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F3FD9C2" w14:textId="77B35489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14.416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91C49D" w14:textId="35BF0B60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0.475579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308C69" w14:textId="7D24223C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0.284548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F8755AA" w14:textId="6E42591F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-0.371876</w:t>
                  </w:r>
                </w:p>
              </w:tc>
            </w:tr>
            <w:tr w:rsidR="000B1FE4" w14:paraId="708725AB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C34B2BF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CBA18BC" w14:textId="0261E7E3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A53CBDA" w14:textId="0109990E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1.74903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C01EB9" w14:textId="68415A4B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-10.2737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4675F59" w14:textId="2E31E687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14.1306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CC19F63" w14:textId="4B65965E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-0.477107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0C92CD" w14:textId="13467F60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-0.282131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C688370" w14:textId="12913695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-0.384937</w:t>
                  </w:r>
                </w:p>
              </w:tc>
            </w:tr>
            <w:tr w:rsidR="000B1FE4" w14:paraId="317ECEE6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EAE382E" w14:textId="57992A1B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Beam-14(Trim/Extend10[1])</w:t>
                  </w: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AE2158" w14:textId="29F139C8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F41DE46" w14:textId="26427DAE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F8EAD5" w14:textId="5FDC55C0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455F18E" w14:textId="22D282EA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02097F3" w14:textId="00F50E86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D720411" w14:textId="543AD10B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12E242" w14:textId="6F726CD5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B1FE4" w14:paraId="5DEE712C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537B40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ABFA66" w14:textId="13C62AE2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CB20515" w14:textId="3467CB30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79AB00" w14:textId="0CEAB4ED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AA21DED" w14:textId="232B9C53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86301E9" w14:textId="5B18E6C8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94D2860" w14:textId="655A5D32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012D7D2" w14:textId="56B63F7F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B1FE4" w14:paraId="029E548B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32E6FDD" w14:textId="27DDAFD5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Beam-15(Trim/Extend21[2])</w:t>
                  </w: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786201D" w14:textId="7EAF38BF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F8AE687" w14:textId="2320E456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-6.24518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EBABBC2" w14:textId="3FE46EEA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-1.41177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CC1DEEA" w14:textId="397FDF46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0.229724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4917DE4" w14:textId="79A55937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-0.135999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976739" w14:textId="575C9C8C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-0.0103495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5FD5EB" w14:textId="16EE9395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-0.0250711</w:t>
                  </w:r>
                </w:p>
              </w:tc>
            </w:tr>
            <w:tr w:rsidR="000B1FE4" w14:paraId="04507EA8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2004C33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7815F3" w14:textId="59A0841C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9EEC174" w14:textId="7DF8FCDC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6.25357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7803F22" w14:textId="54098A31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-1.07015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E02B379" w14:textId="0D0766D3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0.843512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8AC04AC" w14:textId="70006B24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0.149318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3BFA8C" w14:textId="5B1B30A6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-0.000939775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07B250" w14:textId="3D2631C9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-0.0250649</w:t>
                  </w:r>
                </w:p>
              </w:tc>
            </w:tr>
            <w:tr w:rsidR="000B1FE4" w14:paraId="5FE8A9D1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C61964" w14:textId="38A3A6FC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Beam-16(Square tube - configured 20 X 20 X 2(1)[25])</w:t>
                  </w: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DC8D691" w14:textId="7949D368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DC25DB" w14:textId="20403006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-24.5222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4A530B4" w14:textId="597F17BE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-4.51047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04A43D4" w14:textId="7BBEAB63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-1.86341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C18FF13" w14:textId="5CC1ED39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-0.819683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FE3454" w14:textId="16B69214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0.58631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42A2561" w14:textId="750ED218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0.016867</w:t>
                  </w:r>
                </w:p>
              </w:tc>
            </w:tr>
            <w:tr w:rsidR="000B1FE4" w14:paraId="42F920B0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EB856BE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0E48FBD" w14:textId="549ED1D6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B6B21E6" w14:textId="6BE4E6F7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24.5221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003F09" w14:textId="477D84F8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4.51047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C7F04E0" w14:textId="35630605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1.86349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FEADF98" w14:textId="32EAC52F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0.577435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0907202" w14:textId="739B6DF8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5.02686e-05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0727B84" w14:textId="2CD6B164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-0.0168661</w:t>
                  </w:r>
                </w:p>
              </w:tc>
            </w:tr>
            <w:tr w:rsidR="000B1FE4" w14:paraId="21556D87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00EB29" w14:textId="42BB7C02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Beam-17(Trim/Extend3[2])</w:t>
                  </w: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C4A708A" w14:textId="2D912CDF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ECC4682" w14:textId="3573402D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DB9C40A" w14:textId="2171DE09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A2932B" w14:textId="285FB106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9F4A2CE" w14:textId="7A16FE08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9166592" w14:textId="5F1C645A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B435660" w14:textId="5F42BCD1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B1FE4" w14:paraId="75FD0070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CB8545D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8923D0" w14:textId="1E527BE3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62FCCF6" w14:textId="5D6784C3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2D6D082" w14:textId="675D09C0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09EE94" w14:textId="774BED94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6129E6D" w14:textId="36E63702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3547C56" w14:textId="38D92576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32C6AF" w14:textId="7D7F029F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B1FE4" w14:paraId="672309F3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24738E" w14:textId="3113A3AB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Beam-18(Trim/Extend16[1])</w:t>
                  </w: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471CA9A" w14:textId="597A9FA7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C7662BE" w14:textId="504B9CEA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5.20263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4B6E2F9" w14:textId="7FCF8F47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6.77137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2E3D08" w14:textId="58B88191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9.21015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3E815D4" w14:textId="394F6B5F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0.190038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99A2927" w14:textId="36D6F13B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-0.25309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298D6B" w14:textId="6EF1367A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0.248757</w:t>
                  </w:r>
                </w:p>
              </w:tc>
            </w:tr>
            <w:tr w:rsidR="000B1FE4" w14:paraId="13768516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8C9FDF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0DE0408" w14:textId="36C3E28D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4D6E77" w14:textId="13D71B5C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-5.77782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593909D" w14:textId="3E414D9F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6.93871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91FB885" w14:textId="6A4BA540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9.66934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0F685DA" w14:textId="730F75F1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-0.192638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C79FD99" w14:textId="332C9BC2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0.257112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02A4BC" w14:textId="51602908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0.257203</w:t>
                  </w:r>
                </w:p>
              </w:tc>
            </w:tr>
            <w:tr w:rsidR="000B1FE4" w14:paraId="6472F7C4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96D274" w14:textId="326EFF6E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Beam-19(Trim/Extend7[1])</w:t>
                  </w: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314AC91" w14:textId="6749EAC9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B2D1D42" w14:textId="19C11A55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8.77183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CC813A3" w14:textId="201BE547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-4.3206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A649EE" w14:textId="6937A9AF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24.4864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06EF0A6" w14:textId="17759710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0.560348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B12EB31" w14:textId="1530F74A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0.193106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D5B44F" w14:textId="128B8762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-0.201346</w:t>
                  </w:r>
                </w:p>
              </w:tc>
            </w:tr>
            <w:tr w:rsidR="000B1FE4" w14:paraId="66FA034C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83CA3E3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9681A40" w14:textId="0DD5889B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9C3F17B" w14:textId="53E65928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-8.77183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D13A232" w14:textId="46F72BDF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4.3206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423FF1" w14:textId="135AE9C6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-24.4864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99BC9FB" w14:textId="21C709A7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0.66397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A07C52" w14:textId="6BCA1266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0.0229238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FCE4356" w14:textId="4230BEE0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0.201346</w:t>
                  </w:r>
                </w:p>
              </w:tc>
            </w:tr>
            <w:tr w:rsidR="000B1FE4" w14:paraId="4462B9C7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9EA038E" w14:textId="058EA58E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Beam-20(Trim/Extend21[1])</w:t>
                  </w: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19710EF" w14:textId="4C71FCFF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71A36D" w14:textId="4C039642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8.10866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1975726" w14:textId="40A830BA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-4.4337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F742BF" w14:textId="0F6225BE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-24.6019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C8491D" w14:textId="434E9927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-0.686886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3A9D26D" w14:textId="395650AC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0.0251607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FA60DB" w14:textId="3F61B8B7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-0.227599</w:t>
                  </w:r>
                </w:p>
              </w:tc>
            </w:tr>
            <w:tr w:rsidR="000B1FE4" w14:paraId="08BBEDDB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7A6E44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DE4D995" w14:textId="22F82357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F7BE96C" w14:textId="247098CC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-8.10866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FB698DF" w14:textId="0EA29BEF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4.4337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13652C" w14:textId="0F44E0CA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24.6019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21D31BB" w14:textId="60706B5D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-0.543208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509D0BE" w14:textId="53D3C1A6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0.196524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499BB87" w14:textId="7DB8E899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0.227599</w:t>
                  </w:r>
                </w:p>
              </w:tc>
            </w:tr>
            <w:tr w:rsidR="000B1FE4" w14:paraId="305DC49F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96E12E" w14:textId="082C8B98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Beam-21(Trim/Extend24[2])</w:t>
                  </w: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496406" w14:textId="2FF40443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B8F0A80" w14:textId="3F54411A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7.91991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992C5EA" w14:textId="1E525638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4.15635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EBF6DB0" w14:textId="57C258AA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24.5527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0DFBDF3" w14:textId="55D0660C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0.535614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286D1EB" w14:textId="36E7B09A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-0.187687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92FF885" w14:textId="716EE067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0.224579</w:t>
                  </w:r>
                </w:p>
              </w:tc>
            </w:tr>
            <w:tr w:rsidR="000B1FE4" w14:paraId="5AF200F5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AEFA0F3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5FE4D8F" w14:textId="45A3D52A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7F26B80" w14:textId="39358EF0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-7.91991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A12CD69" w14:textId="56B96F7E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-4.15635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E5F3306" w14:textId="22F71A9A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-24.5527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5354D03" w14:textId="7CC45A03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0.692022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D85237" w14:textId="13BE1DA7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-0.0201308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DD6F7ED" w14:textId="7F844D2E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-0.224579</w:t>
                  </w:r>
                </w:p>
              </w:tc>
            </w:tr>
            <w:tr w:rsidR="000B1FE4" w14:paraId="16DA264D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095F4D1" w14:textId="29D0CC89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Beam-22(Trim/Extend4[1])</w:t>
                  </w: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3DDCDBE" w14:textId="4A4367CE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F2AC75D" w14:textId="16F220FB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72F36B8" w14:textId="61E7FA2C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952F51A" w14:textId="1B7564A5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E91D27E" w14:textId="01A2CEAF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4502C5" w14:textId="5DDFC0A7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187EE9F" w14:textId="6BEE9F88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B1FE4" w14:paraId="0DB9E7AD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CBE7FC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88F973A" w14:textId="3C6B1A0B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A9361C" w14:textId="73D2F8BA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18D7FD5" w14:textId="7F9CE483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C6DAF93" w14:textId="40F779FD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F55FCA" w14:textId="710FB73F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E688F02" w14:textId="02F5F203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C42E78D" w14:textId="305215F6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B1FE4" w14:paraId="1F911EB2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9F651A" w14:textId="3BC1C469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Beam-23(Trim/Extend2[2])</w:t>
                  </w: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EF655AF" w14:textId="1398BBE6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B42001A" w14:textId="656D3288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8.58309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E0AC402" w14:textId="29386C4A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4.26944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E0E3D0B" w14:textId="749F2766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-24.459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348B14E" w14:textId="18B77010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-0.673469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C6BCCC" w14:textId="5052E0F7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-0.0188751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145D88A" w14:textId="168D44B1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0.219448</w:t>
                  </w:r>
                </w:p>
              </w:tc>
            </w:tr>
            <w:tr w:rsidR="000B1FE4" w14:paraId="5EEABAD9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1BC89FA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905FBF5" w14:textId="4490EF6D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59FD26D" w14:textId="073DFA20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-8.58309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F587311" w14:textId="6FB142B6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-4.26944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433A5A" w14:textId="7E593CF2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24.459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1226D2E" w14:textId="4084016E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-0.549482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0C3596C" w14:textId="2337B9FF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-0.194597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14A6AA9" w14:textId="2BE727BB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-0.219448</w:t>
                  </w:r>
                </w:p>
              </w:tc>
            </w:tr>
            <w:tr w:rsidR="000B1FE4" w14:paraId="185C5C5A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52D9883" w14:textId="32E4CCE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Beam-24(Trim/Extend11[2])</w:t>
                  </w: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1409071" w14:textId="0E959376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F1F106" w14:textId="1B46CBAB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-4.4337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0B8794E" w14:textId="060022A3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-8.10865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0125E35" w14:textId="4E3D6D94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24.6019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B4EBED" w14:textId="25A1A09B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-1.2486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CBABC8" w14:textId="449B2BFB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-0.290024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E89D279" w14:textId="0FF31594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0.543208</w:t>
                  </w:r>
                </w:p>
              </w:tc>
            </w:tr>
            <w:tr w:rsidR="000B1FE4" w14:paraId="77B20864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D0F462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D3C365B" w14:textId="7B8F76A0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9FE2A56" w14:textId="49C6CA3E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4.43369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6AAE096" w14:textId="6A497893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8.10866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476AEF0" w14:textId="1FA38741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-24.6019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21FBDC" w14:textId="5F889902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-0.2276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C81C7C" w14:textId="1662DE1C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-0.196524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F99ABC" w14:textId="69EF9FBA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-0.543208</w:t>
                  </w:r>
                </w:p>
              </w:tc>
            </w:tr>
            <w:tr w:rsidR="000B1FE4" w14:paraId="0DEB3765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FBC2437" w14:textId="3B92B94B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Beam-25(Trim/Extend22[2])</w:t>
                  </w: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FC63170" w14:textId="06DB56BB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1637F44" w14:textId="279AE74D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4.26945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116048E" w14:textId="7CA8449E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-8.58309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4B9A5EA" w14:textId="5E5D64D2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24.459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11EB749" w14:textId="3FF1BD35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1.19383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26A249E" w14:textId="37F469D4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0.301348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D0B849D" w14:textId="368CC01C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0.549481</w:t>
                  </w:r>
                </w:p>
              </w:tc>
            </w:tr>
            <w:tr w:rsidR="000B1FE4" w14:paraId="0B91DDBD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C8DC408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5A642D7" w14:textId="50B2C0B2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5F2D71" w14:textId="74975449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-4.26944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5EFAEE" w14:textId="6C897CBD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8.58309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2CD3CC0" w14:textId="71834130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-24.459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A065C0" w14:textId="5368C93E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0.219448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6C1B9D" w14:textId="75FD44A2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0.194597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6C3DF7" w14:textId="103EF763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-0.549482</w:t>
                  </w:r>
                </w:p>
              </w:tc>
            </w:tr>
            <w:tr w:rsidR="000B1FE4" w14:paraId="02E1D2F6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B0E2D1" w14:textId="1E5BA194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Beam-26(Trim/Extend24[1])</w:t>
                  </w: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7FA1D3B" w14:textId="3C527638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14027D7" w14:textId="428E18D0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6.33621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54540EA" w14:textId="605AAE90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1.26465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CD83ABB" w14:textId="11E7C3B3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0.25256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E51FD16" w14:textId="034B6766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0.14274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A671712" w14:textId="7ECA5E76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-0.007208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FED04E6" w14:textId="3496CDBB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0.0260117</w:t>
                  </w:r>
                </w:p>
              </w:tc>
            </w:tr>
            <w:tr w:rsidR="000B1FE4" w14:paraId="690237CB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F0B076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BAE6DC3" w14:textId="185F48E4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B5DC4E" w14:textId="1A7C1105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-6.21188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D18FF3" w14:textId="24A5BD84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1.25204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68C419C" w14:textId="05643C7C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0.478026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BDB98A" w14:textId="7171181E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-0.135821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283C1FF" w14:textId="1AB72426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0.0024686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3B6059D" w14:textId="7EF272FC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0.0222519</w:t>
                  </w:r>
                </w:p>
              </w:tc>
            </w:tr>
            <w:tr w:rsidR="000B1FE4" w14:paraId="0D9350FE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84A44B5" w14:textId="4FC5FA82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Beam-27(Trim/Extend5[2])</w:t>
                  </w: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43A93E5" w14:textId="7928281D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6487E3F" w14:textId="1497C70A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62030B8" w14:textId="1DBB90B1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F9EA2C" w14:textId="3FAAA9C5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D995FF8" w14:textId="113FD1BF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0037998" w14:textId="585E446F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05CA784" w14:textId="33742B12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B1FE4" w14:paraId="393DC7D2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B49B6D3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5F7A22F" w14:textId="0AA515BA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159D45" w14:textId="7A3F3F48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03F42BF" w14:textId="676BAEA1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5F07BB2" w14:textId="291751E6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5C61B22" w14:textId="7EAD9E3F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0B950E" w14:textId="659CD1D8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36232A6" w14:textId="4C2B2828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B1FE4" w14:paraId="354B12E5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33CA5B0" w14:textId="7CA4847F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Beam-28(Square tube - configured 20 X 20 X 2(1)[27])</w:t>
                  </w: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8AD0E61" w14:textId="4E7BE689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20D76FC" w14:textId="0247ECEA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-24.5674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99A6090" w14:textId="1C588A00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4.45523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27744EF" w14:textId="0BB2F64D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1.60716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9C6FBE" w14:textId="6B9F9959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0.810734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077D3F2" w14:textId="64CAE012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-0.590589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00AB193" w14:textId="5602EC61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0.0160187</w:t>
                  </w:r>
                </w:p>
              </w:tc>
            </w:tr>
            <w:tr w:rsidR="000B1FE4" w14:paraId="6126C4E9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70" w:type="pct"/>
                  <w:vMerge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D351F6F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6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03943B" w14:textId="493316E9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48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5A6A0A" w14:textId="4802C209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24.5674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5A2A380" w14:textId="2CDAA17F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-4.45523</w:t>
                  </w:r>
                </w:p>
              </w:tc>
              <w:tc>
                <w:tcPr>
                  <w:tcW w:w="533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B67433C" w14:textId="5A7250E3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-1.6072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38B378E" w14:textId="6E9606CE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-0.601801</w:t>
                  </w:r>
                </w:p>
              </w:tc>
              <w:tc>
                <w:tcPr>
                  <w:tcW w:w="747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EDF0580" w14:textId="0C8FEDB9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0.0114093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CE2BAD8" w14:textId="089F8071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-0.0160182</w:t>
                  </w:r>
                </w:p>
              </w:tc>
            </w:tr>
          </w:tbl>
          <w:p w14:paraId="1E3D4B16" w14:textId="1BC6036E" w:rsidR="0050542D" w:rsidRPr="000B1FE4" w:rsidRDefault="000B1FE4" w:rsidP="000B1FE4">
            <w:pPr>
              <w:pStyle w:val="Heading2"/>
            </w:pPr>
            <w:r>
              <w:t>Beam Stresses</w:t>
            </w:r>
          </w:p>
          <w:tbl>
            <w:tblPr>
              <w:tblStyle w:val="LightGrid-Accent11"/>
              <w:tblW w:w="5000" w:type="pct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169"/>
              <w:gridCol w:w="803"/>
              <w:gridCol w:w="1493"/>
              <w:gridCol w:w="1419"/>
              <w:gridCol w:w="1419"/>
              <w:gridCol w:w="1115"/>
              <w:gridCol w:w="1787"/>
            </w:tblGrid>
            <w:tr w:rsidR="000B1FE4" w14:paraId="6F9A78B1" w14:textId="77777777" w:rsidTr="000B1FE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0764C42" w14:textId="042BB0D7" w:rsidR="000B1FE4" w:rsidRDefault="000B1FE4" w:rsidP="001107DF">
                  <w:pPr>
                    <w:jc w:val="center"/>
                  </w:pPr>
                  <w:r>
                    <w:t>Beam Name</w:t>
                  </w:r>
                </w:p>
              </w:tc>
              <w:tc>
                <w:tcPr>
                  <w:tcW w:w="393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4EE4CF9" w14:textId="7D8DC98C" w:rsidR="000B1FE4" w:rsidRDefault="000B1FE4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Joints</w:t>
                  </w:r>
                </w:p>
              </w:tc>
              <w:tc>
                <w:tcPr>
                  <w:tcW w:w="73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50BD941" w14:textId="38532F27" w:rsidR="000B1FE4" w:rsidRDefault="000B1FE4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Axial(N/m^2)</w:t>
                  </w:r>
                </w:p>
              </w:tc>
              <w:tc>
                <w:tcPr>
                  <w:tcW w:w="695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29A6290" w14:textId="693E66CE" w:rsidR="000B1FE4" w:rsidRDefault="000B1FE4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Bending Dir1(N/m^2)</w:t>
                  </w:r>
                </w:p>
              </w:tc>
              <w:tc>
                <w:tcPr>
                  <w:tcW w:w="695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7C400E3" w14:textId="471FEFF0" w:rsidR="000B1FE4" w:rsidRDefault="000B1FE4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Bending Dir2(N/m^2)</w:t>
                  </w:r>
                </w:p>
              </w:tc>
              <w:tc>
                <w:tcPr>
                  <w:tcW w:w="54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562BE63" w14:textId="78C281CA" w:rsidR="000B1FE4" w:rsidRDefault="000B1FE4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Torsional (N/m^2)</w:t>
                  </w:r>
                </w:p>
              </w:tc>
              <w:tc>
                <w:tcPr>
                  <w:tcW w:w="87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82E9F1A" w14:textId="0B4AB17E" w:rsidR="000B1FE4" w:rsidRDefault="000B1FE4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Upper bound axial and bending(N/m^2)</w:t>
                  </w:r>
                </w:p>
              </w:tc>
            </w:tr>
            <w:tr w:rsidR="000B1FE4" w14:paraId="230D270F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150CC0" w14:textId="3197C742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Beam-1(Trim/Extend14[2])</w:t>
                  </w: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20374D0" w14:textId="26C3F9D5" w:rsidR="000B1FE4" w:rsidRPr="00A54E07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9A52FD9" w14:textId="47542576" w:rsidR="000B1FE4" w:rsidRPr="00A54E07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-13,831.7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1295AF9" w14:textId="022E0BD8" w:rsidR="000B1FE4" w:rsidRPr="00A54E07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691,188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A93AC57" w14:textId="3B890721" w:rsidR="000B1FE4" w:rsidRPr="00A54E07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400,304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E47740E" w14:textId="12E35688" w:rsidR="000B1FE4" w:rsidRPr="00A54E07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397,778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3BE6AB" w14:textId="367B6C35" w:rsidR="000B1FE4" w:rsidRPr="00A54E07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1.10532e+06</w:t>
                  </w:r>
                </w:p>
              </w:tc>
            </w:tr>
            <w:tr w:rsidR="000B1FE4" w14:paraId="5774C2A0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20F0E31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6A04564" w14:textId="37F30E10" w:rsidR="000B1FE4" w:rsidRPr="00A54E07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D92F421" w14:textId="026F495E" w:rsidR="000B1FE4" w:rsidRPr="00A54E07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-10,670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AC77EB" w14:textId="025E4E8E" w:rsidR="000B1FE4" w:rsidRPr="00A54E07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682,222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815BB9" w14:textId="76F841ED" w:rsidR="000B1FE4" w:rsidRPr="00A54E07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402,925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A88A85" w14:textId="2D06159C" w:rsidR="000B1FE4" w:rsidRPr="00A54E07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385,318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DD6E0A4" w14:textId="5D77BEE3" w:rsidR="000B1FE4" w:rsidRPr="00A54E07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1.09582e+06</w:t>
                  </w:r>
                </w:p>
              </w:tc>
            </w:tr>
            <w:tr w:rsidR="000B1FE4" w14:paraId="3A8FDBCF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B1C71FB" w14:textId="2293D0AD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Beam-2(Trim/Extend19[2])</w:t>
                  </w: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D4D8B37" w14:textId="1BB93951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2E29F70" w14:textId="2BD8A24E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31,087.4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B0B5917" w14:textId="30D767EC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1.80401e+06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D65932F" w14:textId="52BA9D8D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415,415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CCC4504" w14:textId="5C3B1BBD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-552,010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380AD94" w14:textId="62A4029E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2.25051e+06</w:t>
                  </w:r>
                </w:p>
              </w:tc>
            </w:tr>
            <w:tr w:rsidR="000B1FE4" w14:paraId="7CB6F519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EFFAB0B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151C14D" w14:textId="490542E3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718E00" w14:textId="69E3CFFC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31,087.3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7616679" w14:textId="63AEE85C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-324,458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EA50CF1" w14:textId="48150E41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-271,158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CEE635A" w14:textId="6AD09E9D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552,011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0663974" w14:textId="6061E66B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626,704</w:t>
                  </w:r>
                </w:p>
              </w:tc>
            </w:tr>
            <w:tr w:rsidR="000B1FE4" w14:paraId="0890C201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FFBD730" w14:textId="0E8AF1A4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Beam-3(Trim/Extend5[1])</w:t>
                  </w: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B7B2C7F" w14:textId="0364C885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66D8BC" w14:textId="4C6D42AC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32,315.8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7955A8B" w14:textId="16A3AEB5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-290,893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7BF73D1" w14:textId="207210A6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-278,988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CAF34B" w14:textId="52F5814D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577,502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E439F9" w14:textId="2F6E4E60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602,197</w:t>
                  </w:r>
                </w:p>
              </w:tc>
            </w:tr>
            <w:tr w:rsidR="000B1FE4" w14:paraId="464DB266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EFECFEE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07BC502" w14:textId="35C185D4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741DEFA" w14:textId="5C37DE65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32,315.9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5140366" w14:textId="665BB45D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1.65481e+06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BD32D15" w14:textId="67232E4C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418,027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754DFB" w14:textId="4BB403A2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-577,501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23D575F" w14:textId="53FC3884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2.10515e+06</w:t>
                  </w:r>
                </w:p>
              </w:tc>
            </w:tr>
            <w:tr w:rsidR="000B1FE4" w14:paraId="4044575E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2E0284" w14:textId="45FD6505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Beam-4(Trim/Extend22[1])</w:t>
                  </w: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E23677C" w14:textId="25193C92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F45B83D" w14:textId="54357904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0BA0535" w14:textId="22706F56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667E45" w14:textId="4E6C0AC3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60709DC" w14:textId="21E5B07C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12333B" w14:textId="03B05021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B1FE4" w14:paraId="1334814A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15BBE9E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ACB805" w14:textId="1DFEB59E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81C8522" w14:textId="4F8A27A5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92C6A15" w14:textId="021FB618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7EE5D5B" w14:textId="15995F55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802899" w14:textId="37EB0497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5A26CCC" w14:textId="4E1BF4FD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B1FE4" w14:paraId="37F233FC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75F7964" w14:textId="68E8151E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Beam-5(Trim/Extend20[2])</w:t>
                  </w: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C0A987" w14:textId="2A7F1084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E345C5C" w14:textId="67A97204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C817B9" w14:textId="6A87EA07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432067" w14:textId="7B2A01EE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3EBD34" w14:textId="1598FD2D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ED26B1" w14:textId="2935689D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B1FE4" w14:paraId="59B6CE72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71A2D4C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488956" w14:textId="00FB0A88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3C98215" w14:textId="39CFBF6D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490314E" w14:textId="71EF7F07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C0305D" w14:textId="0BE93153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0C2E03" w14:textId="0C15E159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04DF4D7" w14:textId="3E72BC8B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B1FE4" w14:paraId="13FC373E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7D951AD" w14:textId="7AD7FB10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Beam-6(Square tube - configured 20 X 20 X 2(1)[24])</w:t>
                  </w: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71F2587" w14:textId="4AC7813C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0EF710D" w14:textId="62B5AE57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-183,197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CD0E4BA" w14:textId="6EEE2DBF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1.17367e+06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4E387B6" w14:textId="425DF90A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-834,975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DA50A6" w14:textId="2A27C9D4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-15,417.8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D54A9A0" w14:textId="537691A5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2.19184e+06</w:t>
                  </w:r>
                </w:p>
              </w:tc>
            </w:tr>
            <w:tr w:rsidR="000B1FE4" w14:paraId="2F9F54E4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B256DA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BA9C99" w14:textId="06BE59A9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166449" w14:textId="4F825F64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-183,197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122207" w14:textId="5792659B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850,372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B05AC2" w14:textId="2650C2D4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-19,969.5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A9693C0" w14:textId="034EF87D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15,417.3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DAF0D56" w14:textId="079F931A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1.05354e+06</w:t>
                  </w:r>
                </w:p>
              </w:tc>
            </w:tr>
            <w:tr w:rsidR="000B1FE4" w14:paraId="61BA394D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1C7DC1" w14:textId="3F4D6B92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Beam-7(Trim/Extend23[2])</w:t>
                  </w: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3112E20" w14:textId="182489EC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52379BB" w14:textId="4CCBD9F5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0201BA" w14:textId="437560D3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1093416" w14:textId="091049CF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91FD8AD" w14:textId="50EC44CB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C856E4" w14:textId="1317FB3D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B1FE4" w14:paraId="2229B793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985D0B5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A45EF5" w14:textId="1A0DFE52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5DBC77A" w14:textId="25E25B3E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807181" w14:textId="77D32FFD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98F4811" w14:textId="7BE4EE46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8CC84B9" w14:textId="1895ECE4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0C9129" w14:textId="4AADAB3D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B1FE4" w14:paraId="57F6B231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8B7DEF" w14:textId="5B7BE618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Beam-8(Trim/Extend14[1])</w:t>
                  </w: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A6B4006" w14:textId="3B37201A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83E5F2" w14:textId="4CD7692D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37,256.1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2193E7F" w14:textId="7EEAB41E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268,019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D7F4FD9" w14:textId="0D0CDBC3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-361,195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271D22" w14:textId="41577ADE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-258,181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F95915E" w14:textId="541164DF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666,470</w:t>
                  </w:r>
                </w:p>
              </w:tc>
            </w:tr>
            <w:tr w:rsidR="000B1FE4" w14:paraId="3839FDDD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A4C81BE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41A24A1" w14:textId="3A57B121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FBD65A" w14:textId="51330AF7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39,251.4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D5B3ECB" w14:textId="2E38869D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268,870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084D494" w14:textId="4991098E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-368,850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2DBFBA5" w14:textId="5C28623A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-267,308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51C688" w14:textId="144D3C84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676,971</w:t>
                  </w:r>
                </w:p>
              </w:tc>
            </w:tr>
            <w:tr w:rsidR="000B1FE4" w14:paraId="1F1E5D1B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4878386" w14:textId="3DEA9148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Beam-9(Trim/Extend8[1])</w:t>
                  </w: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DCD927C" w14:textId="6AD457D0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2795A9D" w14:textId="6F39AC8A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4962263" w14:textId="129D0C38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B1F26C" w14:textId="2DEA6AFB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BAE1DDC" w14:textId="1516E039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1BC47E1" w14:textId="29A4B7A9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B1FE4" w14:paraId="50A101F1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ADC863B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91682CA" w14:textId="2F2696C7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FA454E0" w14:textId="76731599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E58F8E1" w14:textId="38108F76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650B1F7" w14:textId="6E5C6586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0C855F5" w14:textId="69AFC6B4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09649FA" w14:textId="1766DF81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B1FE4" w14:paraId="22756814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DD1B8DB" w14:textId="3EB09C4D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Beam-10(Trim/Extend20[1])</w:t>
                  </w: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1AD668E" w14:textId="18691B6E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44411E7" w14:textId="134DFC31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6FAD3A" w14:textId="31D0A43E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155498A" w14:textId="2C399A18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FF2E0D8" w14:textId="38D94DB5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3A8814D" w14:textId="0386DB12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B1FE4" w14:paraId="76B08150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A03D209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9D9CCE" w14:textId="678EEB7F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C955623" w14:textId="70ED5C8C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166B9D" w14:textId="5D0458E6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2B12EB" w14:textId="0AD35B15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28193A5" w14:textId="6959DAD7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009E559" w14:textId="372D5C5F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B1FE4" w14:paraId="6EBB1791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013EB3C" w14:textId="73580488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Beam-11(Square tube - configured 20 X 20 X 2(1)[26])</w:t>
                  </w: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343358" w14:textId="12B2BBE9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A26293" w14:textId="6DDF9FB3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-183,376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8AC96AB" w14:textId="36FE8FDD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-1.15462e+06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01CDBEF" w14:textId="5EE1D23F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843,786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E2E5A68" w14:textId="184BA73C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-14,646.3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34F27EA" w14:textId="295B754D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2.18178e+06</w:t>
                  </w:r>
                </w:p>
              </w:tc>
            </w:tr>
            <w:tr w:rsidR="000B1FE4" w14:paraId="5D1D45CD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700FF66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C52E37D" w14:textId="34AFCFE8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2EE20EF" w14:textId="57C7D551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-183,376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472214D" w14:textId="284F5CB1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-879,453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97474D1" w14:textId="07A3CB18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18,411.8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3B25AB4" w14:textId="31B31490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14,645.3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C4E90FF" w14:textId="3E289EAC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1.08124e+06</w:t>
                  </w:r>
                </w:p>
              </w:tc>
            </w:tr>
            <w:tr w:rsidR="000B1FE4" w14:paraId="4CB69EC7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6295384" w14:textId="4C0ED2A1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Beam-12(Trim/Extend18[1])</w:t>
                  </w: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75CE1D" w14:textId="6FB35615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470FC3C" w14:textId="4DFA5D89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D897180" w14:textId="18E33EFE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D3FDF6" w14:textId="60F4512A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C2A4A1" w14:textId="17DAAF9F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5327B73" w14:textId="3B9027CD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B1FE4" w14:paraId="2C4B398C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08E6BF6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D0A99E" w14:textId="2453B06D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A07BF6F" w14:textId="39A40DFB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647BF2C" w14:textId="65B91B7E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7DCE27" w14:textId="09608B4A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A5A9FD5" w14:textId="57CC598B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1B29D59" w14:textId="55940429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B1FE4" w14:paraId="5B5499BA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01BC2A4" w14:textId="30B13459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Beam-13(Trim/Extend16[2])</w:t>
                  </w: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406EB51" w14:textId="1931FD3F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87E3ED2" w14:textId="2DCD153B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-10,375.9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E3CC133" w14:textId="2FB44CE1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687,087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CCA33C" w14:textId="32F6226A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-411,098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49F093D" w14:textId="27930BB5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-383,260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4325E33" w14:textId="4F34F85E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1.10856e+06</w:t>
                  </w:r>
                </w:p>
              </w:tc>
            </w:tr>
            <w:tr w:rsidR="000B1FE4" w14:paraId="6417848E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C1C07B7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A60C747" w14:textId="3E291147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DC9D9CB" w14:textId="4888B68C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-13,081.8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3B502E8" w14:textId="3FCFE5F6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689,295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23D6708" w14:textId="25B5E4B0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-407,606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A67532" w14:textId="4E12F101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-396,721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4EAF075" w14:textId="47B48EA0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1.10998e+06</w:t>
                  </w:r>
                </w:p>
              </w:tc>
            </w:tr>
            <w:tr w:rsidR="000B1FE4" w14:paraId="7D44CCA3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2E22B6F" w14:textId="2985614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Beam-14(Trim/Extend10[1])</w:t>
                  </w: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A9377C" w14:textId="7CF1A918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C27B1F" w14:textId="5DF108C9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EFA1D65" w14:textId="02EAE5A8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C4669F5" w14:textId="08792152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45BB3AC" w14:textId="29FFFE9D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0894E3" w14:textId="5CD7A3DE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B1FE4" w14:paraId="066E5F3C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E609368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A03DA4B" w14:textId="57B65A3F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DA3D19" w14:textId="09B0F5E9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F66B75B" w14:textId="64D6A902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94FEA4" w14:textId="1A1EA8DD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8F9B8AA" w14:textId="2540F8C8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F2E187D" w14:textId="4894E9F8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B1FE4" w14:paraId="2A913DC2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62A1DC8" w14:textId="6EC77B2E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Beam-15(Trim/Extend21[2])</w:t>
                  </w: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8C5853B" w14:textId="75CD799C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C9500C6" w14:textId="66BF5712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46,710.7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B4B8BB0" w14:textId="557C420D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196,484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C3ABE05" w14:textId="1AFED7DF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-14,952.3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98B2E9" w14:textId="3DAC561C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-25,838.6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1148078" w14:textId="177050AF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258,147</w:t>
                  </w:r>
                </w:p>
              </w:tc>
            </w:tr>
            <w:tr w:rsidR="000B1FE4" w14:paraId="29D3E943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1FF52E7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B1C2E0C" w14:textId="4AD3FB40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31F832A" w14:textId="415AB080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46,773.5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AF79F06" w14:textId="4F31E7B4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215,726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89C8EEF" w14:textId="4892CFFD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1,357.73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244B00" w14:textId="4341F075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-25,832.2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05E3995" w14:textId="53B28049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263,857</w:t>
                  </w:r>
                </w:p>
              </w:tc>
            </w:tr>
            <w:tr w:rsidR="000B1FE4" w14:paraId="03890F4C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8D8FEEC" w14:textId="0235A0A6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Beam-16(Square tube - configured 20 X 20 X 2(1)[25])</w:t>
                  </w: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7B88717" w14:textId="5E60C41D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D2351A7" w14:textId="41507523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-183,413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003469" w14:textId="46AAA013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-1.18423e+06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E75138" w14:textId="1ACBC302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-847,066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623D092" w14:textId="1604EFDB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17,383.4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7055B36" w14:textId="56726D03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2.21471e+06</w:t>
                  </w:r>
                </w:p>
              </w:tc>
            </w:tr>
            <w:tr w:rsidR="000B1FE4" w14:paraId="7EA38782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1D8220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15EBC0" w14:textId="7ECCFEBA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20214C4" w14:textId="19552254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-183,413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4E3923F" w14:textId="7212B49F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-834,243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96E5C38" w14:textId="52A83C3C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72.625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9D4A84F" w14:textId="1B1BA909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-17,382.4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E49C1FB" w14:textId="0F306C94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1.01773e+06</w:t>
                  </w:r>
                </w:p>
              </w:tc>
            </w:tr>
            <w:tr w:rsidR="000B1FE4" w14:paraId="7CB48A94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6D8857E" w14:textId="542ECA53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Beam-17(Trim/Extend3[2])</w:t>
                  </w: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862A22" w14:textId="2214AE51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50B41D5" w14:textId="0E701CF1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E93602" w14:textId="7E12EFE9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C9DC51" w14:textId="378ABDD9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715F75B" w14:textId="60A1FF94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0BF0F23" w14:textId="41D6B120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B1FE4" w14:paraId="2AC4A599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6116D83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A313C2" w14:textId="6455E2BA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C39B2CC" w14:textId="4DE7EC0F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C8D143A" w14:textId="5557EA44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B4DBFED" w14:textId="28C32558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0C8AC2F" w14:textId="617C775C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D824CAF" w14:textId="7EFBEED1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B1FE4" w14:paraId="2C9862E4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38F15E8" w14:textId="766980E2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Beam-18(Trim/Extend16[1])</w:t>
                  </w: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3483F6C" w14:textId="488262CD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5B5D96A" w14:textId="4D152053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38,912.9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C62A6C7" w14:textId="3E85DF6D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274,556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A4F005" w14:textId="30D9392E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365,650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98AD7B" w14:textId="187378B9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256,372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D443455" w14:textId="20EB10F9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679,118</w:t>
                  </w:r>
                </w:p>
              </w:tc>
            </w:tr>
            <w:tr w:rsidR="000B1FE4" w14:paraId="6A554F2C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6E4FDEC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9EE2F7C" w14:textId="74F6EA09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1A07F57" w14:textId="3F7D4358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43,215.1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541F788" w14:textId="438D6C59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278,312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C20ED1" w14:textId="238262F5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371,460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5BF7636" w14:textId="5C1B1590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265,077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D26F36C" w14:textId="161716DF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692,987</w:t>
                  </w:r>
                </w:p>
              </w:tc>
            </w:tr>
            <w:tr w:rsidR="000B1FE4" w14:paraId="228A0BFD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DC4989" w14:textId="31080FE4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Beam-19(Trim/Extend7[1])</w:t>
                  </w: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5FDD66C" w14:textId="1D5661DE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17DC48" w14:textId="15F5326E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65,608.7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C6A70F9" w14:textId="7A9C62F3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809,557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A7CF0D9" w14:textId="5C8CFEEF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-278,988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630A05B" w14:textId="281CFE01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-207,510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2848FB6" w14:textId="7B492468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1.15415e+06</w:t>
                  </w:r>
                </w:p>
              </w:tc>
            </w:tr>
            <w:tr w:rsidR="000B1FE4" w14:paraId="71164F9E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F4CED50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538C618" w14:textId="4006A4E4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E144AC1" w14:textId="59F08316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65,608.7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84A542" w14:textId="7AE1CF09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-959,264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AC491F9" w14:textId="43D089A0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33,118.9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220AB64" w14:textId="323C949F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207,510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5BDC11" w14:textId="591E54E7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1.05799e+06</w:t>
                  </w:r>
                </w:p>
              </w:tc>
            </w:tr>
            <w:tr w:rsidR="000B1FE4" w14:paraId="1C2509F4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64DF85" w14:textId="041C7AE2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Beam-20(Trim/Extend21[1])</w:t>
                  </w: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DFD318" w14:textId="53A2CFDF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9B24192" w14:textId="280D7874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60,648.5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68A4FA3" w14:textId="27D2B6D6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-992,371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31DF2A4" w14:textId="59BCE829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-36,350.6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F2298F" w14:textId="3F23647B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-234,567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3144B1" w14:textId="4BD298A0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1.08937e+06</w:t>
                  </w:r>
                </w:p>
              </w:tc>
            </w:tr>
            <w:tr w:rsidR="000B1FE4" w14:paraId="238D6697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2118E58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8E8A00" w14:textId="69361913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511F82" w14:textId="5B6CDDC5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60,648.5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327B39" w14:textId="7A84AFAC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784,795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FADE7A3" w14:textId="4F5442E8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283,926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D9C3F50" w14:textId="6E97ADFF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234,567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E35DDDD" w14:textId="4BFB092C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1.12937e+06</w:t>
                  </w:r>
                </w:p>
              </w:tc>
            </w:tr>
            <w:tr w:rsidR="000B1FE4" w14:paraId="372DA4A8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3F2882F" w14:textId="1CB2A195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Beam-21(Trim/Extend24[2])</w:t>
                  </w: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A5F3E73" w14:textId="0BED91FC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2EBB7A4" w14:textId="34062FE6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59,236.9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7F0DDC8" w14:textId="6C68675A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773,823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E78F4E9" w14:textId="7C51D340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271,158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1584B69" w14:textId="6A2247E4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231,453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351E0E6" w14:textId="402CE998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1.10422e+06</w:t>
                  </w:r>
                </w:p>
              </w:tc>
            </w:tr>
            <w:tr w:rsidR="000B1FE4" w14:paraId="6B936FC4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74E15F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2F6C5A3" w14:textId="160A380D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008ED09" w14:textId="2114F74F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59,236.9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17A3E8B" w14:textId="3C604819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-999,791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9BE5741" w14:textId="54BABBFA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-29,083.7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261CA7" w14:textId="1ACA37F2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-231,453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F25E371" w14:textId="5AD0F563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1.08811e+06</w:t>
                  </w:r>
                </w:p>
              </w:tc>
            </w:tr>
            <w:tr w:rsidR="000B1FE4" w14:paraId="07B4F203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3F7D3B" w14:textId="67C30842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Beam-22(Trim/Extend4[1])</w:t>
                  </w: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9B40286" w14:textId="4020C6DC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D18A18" w14:textId="4479BB91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6ABBC7E" w14:textId="0D1D74C2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6B1EB1" w14:textId="3E14EA1A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853BF3" w14:textId="4365C70E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759B657" w14:textId="3292353C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B1FE4" w14:paraId="15E707E1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B32EEB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61BADBC" w14:textId="2E110DC6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EE4E042" w14:textId="5F4A29A3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D7C3173" w14:textId="3B2C41B5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081CAB6" w14:textId="2BE1A162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E4AA253" w14:textId="09F90445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0422DE2" w14:textId="31259279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B1FE4" w14:paraId="23E3786C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D4147F0" w14:textId="618A02E1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Beam-23(Trim/Extend2[2])</w:t>
                  </w: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71870B" w14:textId="069D565F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A56AE6D" w14:textId="5D072BD0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64,197.1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6E6822" w14:textId="7728B854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-972,987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89DC6B5" w14:textId="703472B0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27,269.6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7DCC5E1" w14:textId="2720B3AA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226,166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B9FFE16" w14:textId="2C993FA0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1.06445e+06</w:t>
                  </w:r>
                </w:p>
              </w:tc>
            </w:tr>
            <w:tr w:rsidR="000B1FE4" w14:paraId="303DF88D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813FB5D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19EED50" w14:textId="0E2A9FD1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02D753" w14:textId="1441BB5E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64,197.1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D0B6D03" w14:textId="38BDBF98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793,858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61C81C" w14:textId="626BF7C5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-281,142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446A09C" w14:textId="630D1A54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-226,166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48C2A42" w14:textId="08B7F996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1.1392e+06</w:t>
                  </w:r>
                </w:p>
              </w:tc>
            </w:tr>
            <w:tr w:rsidR="000B1FE4" w14:paraId="09382868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1A7D2F" w14:textId="41ECC9AA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Beam-24(Trim/Extend11[2])</w:t>
                  </w: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4155DB" w14:textId="34014C9C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878DF9" w14:textId="30E4CBF2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33,161.8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5E5402" w14:textId="5470E37F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1.8039e+06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3C9C6AB" w14:textId="09D45E26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-419,009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ED73DFF" w14:textId="332C9792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559,837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726276" w14:textId="50BF859E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2.25608e+06</w:t>
                  </w:r>
                </w:p>
              </w:tc>
            </w:tr>
            <w:tr w:rsidR="000B1FE4" w14:paraId="17DA977E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6ED92B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18E2A81" w14:textId="5E75E679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6014F36" w14:textId="6C179542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33,161.7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B4894DF" w14:textId="5FC5F4FE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-328,822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A84148A" w14:textId="4854A364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283,926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814D0B1" w14:textId="720D1B7A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-559,837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196F8FC" w14:textId="7BE40397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645,910</w:t>
                  </w:r>
                </w:p>
              </w:tc>
            </w:tr>
            <w:tr w:rsidR="000B1FE4" w14:paraId="64D0D077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1F08975" w14:textId="7335A6FA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Beam-25(Trim/Extend22[2])</w:t>
                  </w: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3D63D86" w14:textId="6C53BD61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D030670" w14:textId="6395161E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31,933.2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81AB87A" w14:textId="697E5BAE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1.72478e+06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23E63A" w14:textId="2F9019CC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-435,369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442AF8" w14:textId="463A7D0D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566,302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2313525" w14:textId="4CDC42AC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2.19208e+06</w:t>
                  </w:r>
                </w:p>
              </w:tc>
            </w:tr>
            <w:tr w:rsidR="000B1FE4" w14:paraId="51C4EB49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30A9179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77B94DE" w14:textId="38F6B05A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B0ACE2E" w14:textId="6AD84DCD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31,933.2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894AA21" w14:textId="072D9AE7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-317,046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4F91BA" w14:textId="7B9C32E8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281,142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99648F6" w14:textId="3259E7D1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-566,303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579EEA5" w14:textId="3E1F0861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630,121</w:t>
                  </w:r>
                </w:p>
              </w:tc>
            </w:tr>
            <w:tr w:rsidR="000B1FE4" w14:paraId="3B2D3750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7D1F049" w14:textId="4CB74BA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Beam-26(Trim/Extend24[1])</w:t>
                  </w: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FC1781" w14:textId="2EDE1252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11E9ACA" w14:textId="1871A6AA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47,391.6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E24F294" w14:textId="5B137730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206,221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A7ADE46" w14:textId="14D04575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10,413.7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6ADFA59" w14:textId="150544E4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26,808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69F6C8" w14:textId="063098D4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264,027</w:t>
                  </w:r>
                </w:p>
              </w:tc>
            </w:tr>
            <w:tr w:rsidR="000B1FE4" w14:paraId="2A3E1515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C8E1BE6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2D11A19" w14:textId="1163A0C2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AE31F3B" w14:textId="361AFE9B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46,461.7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631CE5C" w14:textId="44A648C4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196,226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FC67489" w14:textId="3A42537B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3,566.48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B71B928" w14:textId="1D896C14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22,933.1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4D92A71" w14:textId="3C03FF4D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246,254</w:t>
                  </w:r>
                </w:p>
              </w:tc>
            </w:tr>
            <w:tr w:rsidR="000B1FE4" w14:paraId="184AD510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F1C8BF9" w14:textId="3F68D714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Beam-27(Trim/Extend5[2])</w:t>
                  </w: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32BAC1" w14:textId="340FE26C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6335C25" w14:textId="606E2000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62F612" w14:textId="7BCE86E0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E86E97B" w14:textId="3D192846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8B7DE76" w14:textId="092AEAA9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0DE3958" w14:textId="4E791815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B1FE4" w14:paraId="77011832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F7F2734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C0FD2E1" w14:textId="169DAA6F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619C52C" w14:textId="39A01EC5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5AE151B" w14:textId="4EC9391E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26C8AD9" w14:textId="18A10DAA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1758BB" w14:textId="7595FD75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FB3FD16" w14:textId="16297561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0B1FE4" w14:paraId="6FC94FC3" w14:textId="77777777" w:rsidTr="000B1F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2C6BB17" w14:textId="78104744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Beam-28(Square tube - configured 20 X 20 X 2(1)[27])</w:t>
                  </w: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D044921" w14:textId="238AF371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87666DB" w14:textId="24A9F3B8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-183,751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154C0AB" w14:textId="26F7A021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1.1713e+06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70232F" w14:textId="04C6D401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853,247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8028B5B" w14:textId="5ABFDED0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16,509.1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4A8EE42" w14:textId="0DD3B119" w:rsidR="000B1FE4" w:rsidRDefault="000B1FE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2.2083e+06</w:t>
                  </w:r>
                </w:p>
              </w:tc>
            </w:tr>
            <w:tr w:rsidR="000B1FE4" w14:paraId="64B8A97E" w14:textId="77777777" w:rsidTr="000B1FE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63" w:type="pct"/>
                  <w:vMerge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C65459C" w14:textId="77777777" w:rsidR="000B1FE4" w:rsidRPr="00A54E07" w:rsidRDefault="000B1FE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3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42C53FA" w14:textId="0D3DD644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32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39E83A7" w14:textId="18519B70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-183,751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32D4B60" w14:textId="0DC4DC07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869,445</w:t>
                  </w:r>
                </w:p>
              </w:tc>
              <w:tc>
                <w:tcPr>
                  <w:tcW w:w="695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BB17412" w14:textId="54399ED5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16,483.5</w:t>
                  </w:r>
                </w:p>
              </w:tc>
              <w:tc>
                <w:tcPr>
                  <w:tcW w:w="546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1BEBA59" w14:textId="418F2440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-16,508.6</w:t>
                  </w:r>
                </w:p>
              </w:tc>
              <w:tc>
                <w:tcPr>
                  <w:tcW w:w="876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CFF99B6" w14:textId="2B6E810B" w:rsidR="000B1FE4" w:rsidRDefault="000B1FE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1.06968e+06</w:t>
                  </w:r>
                </w:p>
              </w:tc>
            </w:tr>
          </w:tbl>
          <w:p w14:paraId="1F4251CB" w14:textId="69BB108B" w:rsidR="00EC2432" w:rsidRDefault="00EC2432" w:rsidP="000A7C6B"/>
        </w:tc>
      </w:tr>
    </w:tbl>
    <w:p w14:paraId="522C61E0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67"/>
      </w:tblGrid>
      <w:tr w:rsidR="00EC2432" w14:paraId="48FF49DF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BB3B39B" w14:textId="0820D528" w:rsidR="00EC2432" w:rsidRDefault="000B1FE4" w:rsidP="000A7C6B">
            <w:pPr>
              <w:pStyle w:val="Heading1"/>
            </w:pPr>
            <w:bookmarkStart w:id="22" w:name="_Toc243733152"/>
            <w:bookmarkStart w:id="23" w:name="_Toc245020120"/>
            <w:bookmarkStart w:id="24" w:name="_Toc245020152"/>
            <w:bookmarkStart w:id="25" w:name="_Toc194445285"/>
            <w:r>
              <w:lastRenderedPageBreak/>
              <w:t>Study Results</w:t>
            </w:r>
            <w:bookmarkEnd w:id="25"/>
          </w:p>
          <w:p w14:paraId="43743D86" w14:textId="77777777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71"/>
              <w:gridCol w:w="3285"/>
              <w:gridCol w:w="2240"/>
              <w:gridCol w:w="2209"/>
            </w:tblGrid>
            <w:tr w:rsidR="000B1FE4" w14:paraId="49299A97" w14:textId="77777777" w:rsidTr="00986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5ABC6A5" w14:textId="2C457F11" w:rsidR="000B1FE4" w:rsidRDefault="000B1FE4" w:rsidP="000B1FE4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9F06C6C" w14:textId="0985027E" w:rsidR="000B1FE4" w:rsidRDefault="000B1FE4" w:rsidP="000B1FE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77C6C30" w14:textId="50FA9763" w:rsidR="000B1FE4" w:rsidRDefault="000B1FE4" w:rsidP="000B1FE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1B4F3825" w14:textId="4FB7AF46" w:rsidR="000B1FE4" w:rsidRDefault="000B1FE4" w:rsidP="000B1FE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0B1FE4" w14:paraId="3DFE0EFB" w14:textId="77777777" w:rsidTr="00986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C1C60B4" w14:textId="2FA4B6B2" w:rsidR="000B1FE4" w:rsidRPr="004D2956" w:rsidRDefault="000B1FE4" w:rsidP="000B1FE4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7B6CF07" w14:textId="1F424661" w:rsidR="000B1FE4" w:rsidRPr="004D2956" w:rsidRDefault="000B1FE4" w:rsidP="000B1F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SX: X Normal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97E50EC" w14:textId="77777777" w:rsidR="000B1FE4" w:rsidRDefault="000B1FE4" w:rsidP="000B1F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-1.571e+06N/m^2</w:t>
                  </w:r>
                </w:p>
                <w:p w14:paraId="4B312020" w14:textId="5DF36325" w:rsidR="000B1FE4" w:rsidRPr="004D2956" w:rsidRDefault="000B1FE4" w:rsidP="000B1F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10696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BB4C417" w14:textId="77777777" w:rsidR="000B1FE4" w:rsidRDefault="000B1FE4" w:rsidP="000B1F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1.499e+06N/m^2</w:t>
                  </w:r>
                </w:p>
                <w:p w14:paraId="36AA4AA3" w14:textId="40D37A80" w:rsidR="000B1FE4" w:rsidRPr="004D2956" w:rsidRDefault="000B1FE4" w:rsidP="000B1F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17976</w:t>
                  </w:r>
                </w:p>
              </w:tc>
            </w:tr>
            <w:tr w:rsidR="000B1FE4" w14:paraId="1F03F250" w14:textId="77777777" w:rsidTr="0098683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6917CC3" w14:textId="45194670" w:rsidR="000B1FE4" w:rsidRDefault="000B1FE4" w:rsidP="000B1FE4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75B0147F" wp14:editId="5BB74EBA">
                        <wp:extent cx="6646545" cy="3517265"/>
                        <wp:effectExtent l="0" t="0" r="1905" b="6985"/>
                        <wp:docPr id="1379946154" name="Picture 3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79946154" name=""/>
                                <pic:cNvPicPr/>
                              </pic:nvPicPr>
                              <pic:blipFill>
                                <a:blip r:embed="rId4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35172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66C2CEB" w14:textId="66CE452F" w:rsidR="000B1FE4" w:rsidRPr="004D2956" w:rsidRDefault="000B1FE4" w:rsidP="000B1FE4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EDR Chassis Assembly-Chassis Weight Test-Stress-Stress1</w:t>
                  </w:r>
                </w:p>
              </w:tc>
            </w:tr>
          </w:tbl>
          <w:p w14:paraId="5DEA0E14" w14:textId="77777777" w:rsidR="000B1FE4" w:rsidRDefault="000B1FE4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70"/>
              <w:gridCol w:w="3350"/>
              <w:gridCol w:w="2240"/>
              <w:gridCol w:w="2145"/>
            </w:tblGrid>
            <w:tr w:rsidR="000B1FE4" w14:paraId="7BD70DC5" w14:textId="77777777" w:rsidTr="00986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3EB6C62" w14:textId="665CA7AC" w:rsidR="000B1FE4" w:rsidRDefault="000B1FE4" w:rsidP="000B1FE4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9A9BF25" w14:textId="13C03742" w:rsidR="000B1FE4" w:rsidRDefault="000B1FE4" w:rsidP="000B1FE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016DC96" w14:textId="407CBB3A" w:rsidR="000B1FE4" w:rsidRDefault="000B1FE4" w:rsidP="000B1FE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781940C7" w14:textId="6090FBEB" w:rsidR="000B1FE4" w:rsidRDefault="000B1FE4" w:rsidP="000B1FE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0B1FE4" w14:paraId="7886F16A" w14:textId="77777777" w:rsidTr="00986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4384BF6" w14:textId="42C9F486" w:rsidR="000B1FE4" w:rsidRPr="004D2956" w:rsidRDefault="000B1FE4" w:rsidP="000B1FE4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EC6C68C" w14:textId="700B7F62" w:rsidR="000B1FE4" w:rsidRPr="004D2956" w:rsidRDefault="000B1FE4" w:rsidP="000B1F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CFD4C69" w14:textId="77777777" w:rsidR="000B1FE4" w:rsidRDefault="000B1FE4" w:rsidP="000B1F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0.000e+00mm</w:t>
                  </w:r>
                </w:p>
                <w:p w14:paraId="2ABBF32E" w14:textId="0C691E5B" w:rsidR="000B1FE4" w:rsidRPr="004D2956" w:rsidRDefault="000B1FE4" w:rsidP="000B1F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41290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5E20065" w14:textId="77777777" w:rsidR="000B1FE4" w:rsidRDefault="000B1FE4" w:rsidP="000B1F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3.747e-02mm</w:t>
                  </w:r>
                </w:p>
                <w:p w14:paraId="076CEB2E" w14:textId="2A3616C2" w:rsidR="000B1FE4" w:rsidRPr="004D2956" w:rsidRDefault="000B1FE4" w:rsidP="000B1F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39397</w:t>
                  </w:r>
                </w:p>
              </w:tc>
            </w:tr>
            <w:tr w:rsidR="000B1FE4" w14:paraId="208C4FDF" w14:textId="77777777" w:rsidTr="0098683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E86811" w14:textId="5CF3114C" w:rsidR="000B1FE4" w:rsidRDefault="000B1FE4" w:rsidP="000B1FE4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73EB84BF" wp14:editId="760C94D9">
                        <wp:extent cx="6646545" cy="3517265"/>
                        <wp:effectExtent l="0" t="0" r="1905" b="6985"/>
                        <wp:docPr id="1395239324" name="Picture 3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95239324" name=""/>
                                <pic:cNvPicPr/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35172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DED380E" w14:textId="7E212B0E" w:rsidR="000B1FE4" w:rsidRPr="004D2956" w:rsidRDefault="000B1FE4" w:rsidP="000B1FE4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EDR Chassis Assembly-Chassis Weight Test-Displacement-Displacement1</w:t>
                  </w:r>
                </w:p>
              </w:tc>
            </w:tr>
          </w:tbl>
          <w:p w14:paraId="724F4B85" w14:textId="77777777" w:rsidR="000B1FE4" w:rsidRDefault="000B1FE4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70"/>
              <w:gridCol w:w="3350"/>
              <w:gridCol w:w="2240"/>
              <w:gridCol w:w="2145"/>
            </w:tblGrid>
            <w:tr w:rsidR="000B1FE4" w14:paraId="66AB3F63" w14:textId="77777777" w:rsidTr="00986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CB4AB2E" w14:textId="485891F1" w:rsidR="000B1FE4" w:rsidRDefault="000B1FE4" w:rsidP="000B1FE4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A17C8DE" w14:textId="1F490BF6" w:rsidR="000B1FE4" w:rsidRDefault="000B1FE4" w:rsidP="000B1FE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D81DF96" w14:textId="0B8571F2" w:rsidR="000B1FE4" w:rsidRDefault="000B1FE4" w:rsidP="000B1FE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5A6B6FC2" w14:textId="1E0A75CA" w:rsidR="000B1FE4" w:rsidRDefault="000B1FE4" w:rsidP="000B1FE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0B1FE4" w14:paraId="0ED951E7" w14:textId="77777777" w:rsidTr="00986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2ABB7F8" w14:textId="76A08287" w:rsidR="000B1FE4" w:rsidRPr="004D2956" w:rsidRDefault="000B1FE4" w:rsidP="000B1FE4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0BD7A5D" w14:textId="0510790D" w:rsidR="000B1FE4" w:rsidRPr="004D2956" w:rsidRDefault="000B1FE4" w:rsidP="000B1F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3AA30A7" w14:textId="77777777" w:rsidR="000B1FE4" w:rsidRDefault="000B1FE4" w:rsidP="000B1F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</w:t>
                  </w:r>
                </w:p>
                <w:p w14:paraId="200C1063" w14:textId="13195382" w:rsidR="000B1FE4" w:rsidRPr="004D2956" w:rsidRDefault="000B1FE4" w:rsidP="000B1F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20539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3A3E63F" w14:textId="77777777" w:rsidR="000B1FE4" w:rsidRDefault="000B1FE4" w:rsidP="000B1F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7.174e-06</w:t>
                  </w:r>
                </w:p>
                <w:p w14:paraId="09DD6E33" w14:textId="71C4FD96" w:rsidR="000B1FE4" w:rsidRPr="004D2956" w:rsidRDefault="000B1FE4" w:rsidP="000B1FE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16349</w:t>
                  </w:r>
                </w:p>
              </w:tc>
            </w:tr>
            <w:tr w:rsidR="000B1FE4" w14:paraId="67AFD429" w14:textId="77777777" w:rsidTr="0098683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227C74F" w14:textId="769834C1" w:rsidR="000B1FE4" w:rsidRDefault="000B1FE4" w:rsidP="000B1FE4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482CB830" wp14:editId="1B21AD93">
                        <wp:extent cx="6646545" cy="3517265"/>
                        <wp:effectExtent l="0" t="0" r="1905" b="6985"/>
                        <wp:docPr id="118469621" name="Picture 4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8469621" name=""/>
                                <pic:cNvPicPr/>
                              </pic:nvPicPr>
                              <pic:blipFill>
                                <a:blip r:embed="rId4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35172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B160AFA" w14:textId="5FD6C153" w:rsidR="000B1FE4" w:rsidRPr="004D2956" w:rsidRDefault="000B1FE4" w:rsidP="000B1FE4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EDR Chassis Assembly-Chassis Weight Test-Strain-Strain1</w:t>
                  </w:r>
                </w:p>
              </w:tc>
            </w:tr>
          </w:tbl>
          <w:p w14:paraId="6D46A6BD" w14:textId="77777777" w:rsidR="000B1FE4" w:rsidRPr="000B04D4" w:rsidRDefault="000B1FE4" w:rsidP="000A7C6B"/>
          <w:bookmarkEnd w:id="22"/>
          <w:bookmarkEnd w:id="23"/>
          <w:bookmarkEnd w:id="24"/>
          <w:p w14:paraId="35B621AF" w14:textId="77777777" w:rsidR="004A4EC3" w:rsidRPr="004A4EC3" w:rsidRDefault="004A4EC3" w:rsidP="004A4EC3"/>
          <w:tbl>
            <w:tblPr>
              <w:tblStyle w:val="TableGrid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251"/>
            </w:tblGrid>
            <w:tr w:rsidR="000B1FE4" w14:paraId="50E34423" w14:textId="77777777" w:rsidTr="00986834">
              <w:tc>
                <w:tcPr>
                  <w:tcW w:w="5000" w:type="pct"/>
                  <w:vAlign w:val="center"/>
                </w:tcPr>
                <w:p w14:paraId="1431ADBF" w14:textId="733ADEAC" w:rsidR="000B1FE4" w:rsidRDefault="000B1FE4" w:rsidP="000B1FE4">
                  <w:pPr>
                    <w:jc w:val="center"/>
                    <w:rPr>
                      <w:rStyle w:val="Strong"/>
                      <w:b w:val="0"/>
                    </w:rPr>
                  </w:pPr>
                </w:p>
              </w:tc>
            </w:tr>
            <w:tr w:rsidR="000B1FE4" w14:paraId="149E409E" w14:textId="77777777" w:rsidTr="00986834">
              <w:tc>
                <w:tcPr>
                  <w:tcW w:w="5000" w:type="pct"/>
                </w:tcPr>
                <w:p w14:paraId="39B9E50E" w14:textId="476C93F7" w:rsidR="000B1FE4" w:rsidRDefault="000B1FE4" w:rsidP="000B1FE4">
                  <w:pPr>
                    <w:jc w:val="center"/>
                    <w:rPr>
                      <w:rStyle w:val="Strong"/>
                      <w:b w:val="0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noProof/>
                      <w:sz w:val="20"/>
                      <w:szCs w:val="20"/>
                    </w:rPr>
                    <w:t>Image-1</w:t>
                  </w:r>
                </w:p>
                <w:p w14:paraId="2B952AF8" w14:textId="77777777" w:rsidR="000B1FE4" w:rsidRPr="00145DDC" w:rsidRDefault="000B1FE4" w:rsidP="000B1FE4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</w:tbl>
          <w:p w14:paraId="6A61476C" w14:textId="77777777" w:rsidR="00EC2432" w:rsidRDefault="00EC2432" w:rsidP="000A7C6B"/>
          <w:tbl>
            <w:tblPr>
              <w:tblStyle w:val="TableGrid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251"/>
            </w:tblGrid>
            <w:tr w:rsidR="000B1FE4" w14:paraId="6FE9AC29" w14:textId="77777777" w:rsidTr="00986834">
              <w:tc>
                <w:tcPr>
                  <w:tcW w:w="5000" w:type="pct"/>
                  <w:vAlign w:val="center"/>
                </w:tcPr>
                <w:p w14:paraId="4FA7B578" w14:textId="2B75434C" w:rsidR="000B1FE4" w:rsidRDefault="000B1FE4" w:rsidP="000B1FE4">
                  <w:pPr>
                    <w:jc w:val="center"/>
                    <w:rPr>
                      <w:rStyle w:val="Strong"/>
                      <w:b w:val="0"/>
                    </w:rPr>
                  </w:pPr>
                </w:p>
              </w:tc>
            </w:tr>
            <w:tr w:rsidR="000B1FE4" w14:paraId="7133BEA5" w14:textId="77777777" w:rsidTr="00986834">
              <w:tc>
                <w:tcPr>
                  <w:tcW w:w="5000" w:type="pct"/>
                </w:tcPr>
                <w:p w14:paraId="727E8C7D" w14:textId="38C8255E" w:rsidR="000B1FE4" w:rsidRDefault="000B1FE4" w:rsidP="000B1FE4">
                  <w:pPr>
                    <w:jc w:val="center"/>
                    <w:rPr>
                      <w:rStyle w:val="Strong"/>
                      <w:b w:val="0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noProof/>
                      <w:sz w:val="20"/>
                      <w:szCs w:val="20"/>
                    </w:rPr>
                    <w:t>Image-2</w:t>
                  </w:r>
                </w:p>
                <w:p w14:paraId="7BE09151" w14:textId="77777777" w:rsidR="000B1FE4" w:rsidRPr="00145DDC" w:rsidRDefault="000B1FE4" w:rsidP="000B1FE4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</w:tbl>
          <w:p w14:paraId="6E83C19E" w14:textId="77777777" w:rsidR="000B1FE4" w:rsidRDefault="000B1FE4" w:rsidP="000A7C6B"/>
          <w:tbl>
            <w:tblPr>
              <w:tblStyle w:val="TableGrid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251"/>
            </w:tblGrid>
            <w:tr w:rsidR="000B1FE4" w14:paraId="4DAECF6D" w14:textId="77777777" w:rsidTr="00986834">
              <w:tc>
                <w:tcPr>
                  <w:tcW w:w="5000" w:type="pct"/>
                  <w:vAlign w:val="center"/>
                </w:tcPr>
                <w:p w14:paraId="1EDADF22" w14:textId="714E4F01" w:rsidR="000B1FE4" w:rsidRDefault="000B1FE4" w:rsidP="000B1FE4">
                  <w:pPr>
                    <w:jc w:val="center"/>
                    <w:rPr>
                      <w:rStyle w:val="Strong"/>
                      <w:b w:val="0"/>
                    </w:rPr>
                  </w:pPr>
                </w:p>
              </w:tc>
            </w:tr>
            <w:tr w:rsidR="000B1FE4" w14:paraId="6F4B675C" w14:textId="77777777" w:rsidTr="00986834">
              <w:tc>
                <w:tcPr>
                  <w:tcW w:w="5000" w:type="pct"/>
                </w:tcPr>
                <w:p w14:paraId="46586BA7" w14:textId="15B936E9" w:rsidR="000B1FE4" w:rsidRDefault="000B1FE4" w:rsidP="000B1FE4">
                  <w:pPr>
                    <w:jc w:val="center"/>
                    <w:rPr>
                      <w:rStyle w:val="Strong"/>
                      <w:b w:val="0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noProof/>
                      <w:sz w:val="20"/>
                      <w:szCs w:val="20"/>
                    </w:rPr>
                    <w:t>Image-3</w:t>
                  </w:r>
                </w:p>
                <w:p w14:paraId="4926C474" w14:textId="77777777" w:rsidR="000B1FE4" w:rsidRPr="00145DDC" w:rsidRDefault="000B1FE4" w:rsidP="000B1FE4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</w:tbl>
          <w:p w14:paraId="6E9D2D2C" w14:textId="77777777" w:rsidR="000B1FE4" w:rsidRDefault="000B1FE4" w:rsidP="000A7C6B"/>
          <w:tbl>
            <w:tblPr>
              <w:tblStyle w:val="TableGrid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251"/>
            </w:tblGrid>
            <w:tr w:rsidR="000B1FE4" w14:paraId="6F947EAE" w14:textId="77777777" w:rsidTr="00986834">
              <w:tc>
                <w:tcPr>
                  <w:tcW w:w="5000" w:type="pct"/>
                  <w:vAlign w:val="center"/>
                </w:tcPr>
                <w:p w14:paraId="038A66C0" w14:textId="7D7C579E" w:rsidR="000B1FE4" w:rsidRDefault="000B1FE4" w:rsidP="000B1FE4">
                  <w:pPr>
                    <w:jc w:val="center"/>
                    <w:rPr>
                      <w:rStyle w:val="Strong"/>
                      <w:b w:val="0"/>
                    </w:rPr>
                  </w:pPr>
                </w:p>
              </w:tc>
            </w:tr>
            <w:tr w:rsidR="000B1FE4" w14:paraId="428B789E" w14:textId="77777777" w:rsidTr="00986834">
              <w:tc>
                <w:tcPr>
                  <w:tcW w:w="5000" w:type="pct"/>
                </w:tcPr>
                <w:p w14:paraId="2ECCDC7D" w14:textId="21D5722A" w:rsidR="000B1FE4" w:rsidRDefault="000B1FE4" w:rsidP="000B1FE4">
                  <w:pPr>
                    <w:jc w:val="center"/>
                    <w:rPr>
                      <w:rStyle w:val="Strong"/>
                      <w:b w:val="0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noProof/>
                      <w:sz w:val="20"/>
                      <w:szCs w:val="20"/>
                    </w:rPr>
                    <w:t>Image-4</w:t>
                  </w:r>
                </w:p>
                <w:p w14:paraId="043363E2" w14:textId="77777777" w:rsidR="000B1FE4" w:rsidRPr="00145DDC" w:rsidRDefault="000B1FE4" w:rsidP="000B1FE4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</w:tbl>
          <w:p w14:paraId="42E26D5D" w14:textId="77777777" w:rsidR="000B1FE4" w:rsidRDefault="000B1FE4" w:rsidP="000A7C6B"/>
          <w:tbl>
            <w:tblPr>
              <w:tblStyle w:val="TableGrid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251"/>
            </w:tblGrid>
            <w:tr w:rsidR="000B1FE4" w14:paraId="25315691" w14:textId="77777777" w:rsidTr="00986834">
              <w:tc>
                <w:tcPr>
                  <w:tcW w:w="5000" w:type="pct"/>
                  <w:vAlign w:val="center"/>
                </w:tcPr>
                <w:p w14:paraId="687D2CEC" w14:textId="14897A7F" w:rsidR="000B1FE4" w:rsidRDefault="000B1FE4" w:rsidP="000B1FE4">
                  <w:pPr>
                    <w:jc w:val="center"/>
                    <w:rPr>
                      <w:rStyle w:val="Strong"/>
                      <w:b w:val="0"/>
                    </w:rPr>
                  </w:pPr>
                </w:p>
              </w:tc>
            </w:tr>
            <w:tr w:rsidR="000B1FE4" w14:paraId="6ACD6429" w14:textId="77777777" w:rsidTr="00986834">
              <w:tc>
                <w:tcPr>
                  <w:tcW w:w="5000" w:type="pct"/>
                </w:tcPr>
                <w:p w14:paraId="70D2C3AD" w14:textId="4F7E9C92" w:rsidR="000B1FE4" w:rsidRDefault="000B1FE4" w:rsidP="000B1FE4">
                  <w:pPr>
                    <w:jc w:val="center"/>
                    <w:rPr>
                      <w:rStyle w:val="Strong"/>
                      <w:b w:val="0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noProof/>
                      <w:sz w:val="20"/>
                      <w:szCs w:val="20"/>
                    </w:rPr>
                    <w:t>Image-5</w:t>
                  </w:r>
                </w:p>
                <w:p w14:paraId="60A9BD3B" w14:textId="77777777" w:rsidR="000B1FE4" w:rsidRPr="00145DDC" w:rsidRDefault="000B1FE4" w:rsidP="000B1FE4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</w:tbl>
          <w:p w14:paraId="070BBDCE" w14:textId="77777777" w:rsidR="000B1FE4" w:rsidRDefault="000B1FE4" w:rsidP="000A7C6B"/>
          <w:tbl>
            <w:tblPr>
              <w:tblStyle w:val="TableGrid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251"/>
            </w:tblGrid>
            <w:tr w:rsidR="000B1FE4" w14:paraId="3FC19812" w14:textId="77777777" w:rsidTr="00986834">
              <w:tc>
                <w:tcPr>
                  <w:tcW w:w="5000" w:type="pct"/>
                  <w:vAlign w:val="center"/>
                </w:tcPr>
                <w:p w14:paraId="1985DED0" w14:textId="4749677A" w:rsidR="000B1FE4" w:rsidRDefault="000B1FE4" w:rsidP="000B1FE4">
                  <w:pPr>
                    <w:jc w:val="center"/>
                    <w:rPr>
                      <w:rStyle w:val="Strong"/>
                      <w:b w:val="0"/>
                    </w:rPr>
                  </w:pPr>
                </w:p>
              </w:tc>
            </w:tr>
            <w:tr w:rsidR="000B1FE4" w14:paraId="29DA384D" w14:textId="77777777" w:rsidTr="00986834">
              <w:tc>
                <w:tcPr>
                  <w:tcW w:w="5000" w:type="pct"/>
                </w:tcPr>
                <w:p w14:paraId="00F3C176" w14:textId="187CBFA9" w:rsidR="000B1FE4" w:rsidRDefault="000B1FE4" w:rsidP="000B1FE4">
                  <w:pPr>
                    <w:jc w:val="center"/>
                    <w:rPr>
                      <w:rStyle w:val="Strong"/>
                      <w:b w:val="0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noProof/>
                      <w:sz w:val="20"/>
                      <w:szCs w:val="20"/>
                    </w:rPr>
                    <w:t>Image-6</w:t>
                  </w:r>
                </w:p>
                <w:p w14:paraId="225173F5" w14:textId="77777777" w:rsidR="000B1FE4" w:rsidRPr="00145DDC" w:rsidRDefault="000B1FE4" w:rsidP="000B1FE4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</w:tbl>
          <w:p w14:paraId="258C7C36" w14:textId="77777777" w:rsidR="000B1FE4" w:rsidRDefault="000B1FE4" w:rsidP="000A7C6B"/>
          <w:tbl>
            <w:tblPr>
              <w:tblStyle w:val="TableGrid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251"/>
            </w:tblGrid>
            <w:tr w:rsidR="000B1FE4" w14:paraId="769C9C1D" w14:textId="77777777" w:rsidTr="00986834">
              <w:tc>
                <w:tcPr>
                  <w:tcW w:w="5000" w:type="pct"/>
                  <w:vAlign w:val="center"/>
                </w:tcPr>
                <w:p w14:paraId="3369A2F0" w14:textId="04D1879F" w:rsidR="000B1FE4" w:rsidRDefault="000B1FE4" w:rsidP="000B1FE4">
                  <w:pPr>
                    <w:jc w:val="center"/>
                    <w:rPr>
                      <w:rStyle w:val="Strong"/>
                      <w:b w:val="0"/>
                    </w:rPr>
                  </w:pPr>
                </w:p>
              </w:tc>
            </w:tr>
            <w:tr w:rsidR="000B1FE4" w14:paraId="474F9255" w14:textId="77777777" w:rsidTr="00986834">
              <w:tc>
                <w:tcPr>
                  <w:tcW w:w="5000" w:type="pct"/>
                </w:tcPr>
                <w:p w14:paraId="711DF6F3" w14:textId="14FD868F" w:rsidR="000B1FE4" w:rsidRDefault="000B1FE4" w:rsidP="000B1FE4">
                  <w:pPr>
                    <w:jc w:val="center"/>
                    <w:rPr>
                      <w:rStyle w:val="Strong"/>
                      <w:b w:val="0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noProof/>
                      <w:sz w:val="20"/>
                      <w:szCs w:val="20"/>
                    </w:rPr>
                    <w:t>Image-7</w:t>
                  </w:r>
                </w:p>
                <w:p w14:paraId="2597B034" w14:textId="77777777" w:rsidR="000B1FE4" w:rsidRPr="00145DDC" w:rsidRDefault="000B1FE4" w:rsidP="000B1FE4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</w:tbl>
          <w:p w14:paraId="67A155E8" w14:textId="77777777" w:rsidR="000B1FE4" w:rsidRDefault="000B1FE4" w:rsidP="000A7C6B"/>
          <w:tbl>
            <w:tblPr>
              <w:tblStyle w:val="TableGrid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251"/>
            </w:tblGrid>
            <w:tr w:rsidR="000B1FE4" w14:paraId="3C11AC57" w14:textId="77777777" w:rsidTr="00986834">
              <w:tc>
                <w:tcPr>
                  <w:tcW w:w="5000" w:type="pct"/>
                  <w:vAlign w:val="center"/>
                </w:tcPr>
                <w:p w14:paraId="58186CC5" w14:textId="5D1FE59A" w:rsidR="000B1FE4" w:rsidRDefault="000B1FE4" w:rsidP="000B1FE4">
                  <w:pPr>
                    <w:jc w:val="center"/>
                    <w:rPr>
                      <w:rStyle w:val="Strong"/>
                      <w:b w:val="0"/>
                    </w:rPr>
                  </w:pPr>
                </w:p>
              </w:tc>
            </w:tr>
            <w:tr w:rsidR="000B1FE4" w14:paraId="24055275" w14:textId="77777777" w:rsidTr="00986834">
              <w:tc>
                <w:tcPr>
                  <w:tcW w:w="5000" w:type="pct"/>
                </w:tcPr>
                <w:p w14:paraId="0D0D593B" w14:textId="54AF5217" w:rsidR="000B1FE4" w:rsidRDefault="000B1FE4" w:rsidP="000B1FE4">
                  <w:pPr>
                    <w:jc w:val="center"/>
                    <w:rPr>
                      <w:rStyle w:val="Strong"/>
                      <w:b w:val="0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noProof/>
                      <w:sz w:val="20"/>
                      <w:szCs w:val="20"/>
                    </w:rPr>
                    <w:t>Image-8</w:t>
                  </w:r>
                </w:p>
                <w:p w14:paraId="5424D4D2" w14:textId="77777777" w:rsidR="000B1FE4" w:rsidRPr="00145DDC" w:rsidRDefault="000B1FE4" w:rsidP="000B1FE4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</w:tbl>
          <w:p w14:paraId="3AFB5C80" w14:textId="77777777" w:rsidR="000B1FE4" w:rsidRDefault="000B1FE4" w:rsidP="000A7C6B"/>
          <w:tbl>
            <w:tblPr>
              <w:tblStyle w:val="TableGrid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251"/>
            </w:tblGrid>
            <w:tr w:rsidR="000B1FE4" w14:paraId="70CE403C" w14:textId="77777777" w:rsidTr="00986834">
              <w:tc>
                <w:tcPr>
                  <w:tcW w:w="5000" w:type="pct"/>
                  <w:vAlign w:val="center"/>
                </w:tcPr>
                <w:p w14:paraId="37F5EE93" w14:textId="64ED2CBF" w:rsidR="000B1FE4" w:rsidRDefault="000B1FE4" w:rsidP="000B1FE4">
                  <w:pPr>
                    <w:jc w:val="center"/>
                    <w:rPr>
                      <w:rStyle w:val="Strong"/>
                      <w:b w:val="0"/>
                    </w:rPr>
                  </w:pPr>
                </w:p>
              </w:tc>
            </w:tr>
            <w:tr w:rsidR="000B1FE4" w14:paraId="19F6116F" w14:textId="77777777" w:rsidTr="00986834">
              <w:tc>
                <w:tcPr>
                  <w:tcW w:w="5000" w:type="pct"/>
                </w:tcPr>
                <w:p w14:paraId="33833EE6" w14:textId="4F766538" w:rsidR="000B1FE4" w:rsidRDefault="000B1FE4" w:rsidP="000B1FE4">
                  <w:pPr>
                    <w:jc w:val="center"/>
                    <w:rPr>
                      <w:rStyle w:val="Strong"/>
                      <w:b w:val="0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noProof/>
                      <w:sz w:val="20"/>
                      <w:szCs w:val="20"/>
                    </w:rPr>
                    <w:t>Image-9</w:t>
                  </w:r>
                </w:p>
                <w:p w14:paraId="4D10D632" w14:textId="77777777" w:rsidR="000B1FE4" w:rsidRPr="00145DDC" w:rsidRDefault="000B1FE4" w:rsidP="000B1FE4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</w:tbl>
          <w:p w14:paraId="5CC2CB16" w14:textId="77777777" w:rsidR="000B1FE4" w:rsidRDefault="000B1FE4" w:rsidP="000A7C6B"/>
          <w:tbl>
            <w:tblPr>
              <w:tblStyle w:val="TableGrid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251"/>
            </w:tblGrid>
            <w:tr w:rsidR="000B1FE4" w14:paraId="1A9D94B0" w14:textId="77777777" w:rsidTr="00986834">
              <w:tc>
                <w:tcPr>
                  <w:tcW w:w="5000" w:type="pct"/>
                  <w:vAlign w:val="center"/>
                </w:tcPr>
                <w:p w14:paraId="2604A0E7" w14:textId="0C1607C3" w:rsidR="000B1FE4" w:rsidRDefault="000B1FE4" w:rsidP="000B1FE4">
                  <w:pPr>
                    <w:jc w:val="center"/>
                    <w:rPr>
                      <w:rStyle w:val="Strong"/>
                      <w:b w:val="0"/>
                    </w:rPr>
                  </w:pPr>
                </w:p>
              </w:tc>
            </w:tr>
            <w:tr w:rsidR="000B1FE4" w14:paraId="1F7DEA14" w14:textId="77777777" w:rsidTr="00986834">
              <w:tc>
                <w:tcPr>
                  <w:tcW w:w="5000" w:type="pct"/>
                </w:tcPr>
                <w:p w14:paraId="2A5DE474" w14:textId="2DEBB7EA" w:rsidR="000B1FE4" w:rsidRDefault="000B1FE4" w:rsidP="000B1FE4">
                  <w:pPr>
                    <w:jc w:val="center"/>
                    <w:rPr>
                      <w:rStyle w:val="Strong"/>
                      <w:b w:val="0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noProof/>
                      <w:sz w:val="20"/>
                      <w:szCs w:val="20"/>
                    </w:rPr>
                    <w:t>Image-10</w:t>
                  </w:r>
                </w:p>
                <w:p w14:paraId="6F11F8AD" w14:textId="77777777" w:rsidR="000B1FE4" w:rsidRPr="00145DDC" w:rsidRDefault="000B1FE4" w:rsidP="000B1FE4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</w:tbl>
          <w:p w14:paraId="622E51CA" w14:textId="77777777" w:rsidR="000B1FE4" w:rsidRDefault="000B1FE4" w:rsidP="000A7C6B"/>
          <w:p w14:paraId="1A2CEFFC" w14:textId="34EC6E1A" w:rsidR="00EC2432" w:rsidRDefault="00EC2432" w:rsidP="000A7C6B"/>
        </w:tc>
      </w:tr>
    </w:tbl>
    <w:p w14:paraId="04C1DA1D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67"/>
      </w:tblGrid>
      <w:tr w:rsidR="000B1701" w14:paraId="6FE029F1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7FDD8264" w14:textId="0BA4F995" w:rsidR="000B1701" w:rsidRDefault="000B1FE4" w:rsidP="000B1FE4">
            <w:pPr>
              <w:pStyle w:val="Heading1"/>
            </w:pPr>
            <w:bookmarkStart w:id="26" w:name="_Toc194445286"/>
            <w:r>
              <w:t>Conclusion</w:t>
            </w:r>
            <w:bookmarkEnd w:id="26"/>
          </w:p>
        </w:tc>
      </w:tr>
    </w:tbl>
    <w:p w14:paraId="6142D0B4" w14:textId="5F21F08D" w:rsidR="00AC3438" w:rsidRPr="00AC3438" w:rsidRDefault="00AC3438" w:rsidP="00FE0924"/>
    <w:sectPr w:rsidR="00AC3438" w:rsidRPr="00AC3438" w:rsidSect="000B1FE4">
      <w:headerReference w:type="default" r:id="rId47"/>
      <w:footerReference w:type="default" r:id="rId48"/>
      <w:headerReference w:type="first" r:id="rId49"/>
      <w:footerReference w:type="first" r:id="rId50"/>
      <w:pgSz w:w="11907" w:h="16839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C09CF4" w14:textId="77777777" w:rsidR="000B1FE4" w:rsidRDefault="000B1FE4" w:rsidP="00F25CD7">
      <w:pPr>
        <w:spacing w:after="0" w:line="240" w:lineRule="auto"/>
      </w:pPr>
      <w:r>
        <w:separator/>
      </w:r>
    </w:p>
  </w:endnote>
  <w:endnote w:type="continuationSeparator" w:id="0">
    <w:p w14:paraId="545EAD1D" w14:textId="77777777" w:rsidR="000B1FE4" w:rsidRDefault="000B1FE4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21"/>
      <w:gridCol w:w="3768"/>
      <w:gridCol w:w="4350"/>
      <w:gridCol w:w="528"/>
    </w:tblGrid>
    <w:tr w:rsidR="00DC4D2F" w14:paraId="130E590E" w14:textId="77777777" w:rsidTr="003E1AE9">
      <w:tc>
        <w:tcPr>
          <w:tcW w:w="867" w:type="pct"/>
        </w:tcPr>
        <w:p w14:paraId="3B79350B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672421C9" wp14:editId="70310D9C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33F4B286" w14:textId="4E324A31" w:rsidR="00DC4D2F" w:rsidRDefault="000B1FE4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4D719C1D" w14:textId="2BB179D5" w:rsidR="00DC4D2F" w:rsidRDefault="000B1FE4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EDR Chassis Assembly</w:t>
          </w:r>
        </w:p>
      </w:tc>
      <w:tc>
        <w:tcPr>
          <w:tcW w:w="0" w:type="auto"/>
          <w:vAlign w:val="bottom"/>
        </w:tcPr>
        <w:p w14:paraId="1A7EF1C9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</w:tc>
    </w:tr>
  </w:tbl>
  <w:p w14:paraId="287B27EF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22D19DD1" w14:textId="77777777" w:rsidTr="00BF0BC4">
      <w:tc>
        <w:tcPr>
          <w:tcW w:w="1908" w:type="dxa"/>
        </w:tcPr>
        <w:p w14:paraId="6E3C636A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24E40199" wp14:editId="5A1E2206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1DBEBB5E" w14:textId="5CB285CD" w:rsidR="00DC4D2F" w:rsidRDefault="000B1FE4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3926C151" w14:textId="4380C861" w:rsidR="00DC4D2F" w:rsidRDefault="000B1FE4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EDR Chassis Assembly</w:t>
          </w:r>
        </w:p>
      </w:tc>
      <w:tc>
        <w:tcPr>
          <w:tcW w:w="360" w:type="dxa"/>
          <w:vAlign w:val="bottom"/>
        </w:tcPr>
        <w:p w14:paraId="1ED314CC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5EA02E3F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8D8A6F" w14:textId="77777777" w:rsidR="000B1FE4" w:rsidRDefault="000B1FE4" w:rsidP="00F25CD7">
      <w:pPr>
        <w:spacing w:after="0" w:line="240" w:lineRule="auto"/>
      </w:pPr>
      <w:r>
        <w:separator/>
      </w:r>
    </w:p>
  </w:footnote>
  <w:footnote w:type="continuationSeparator" w:id="0">
    <w:p w14:paraId="7A8D47E6" w14:textId="77777777" w:rsidR="000B1FE4" w:rsidRDefault="000B1FE4" w:rsidP="00F25C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10998" w:type="dxa"/>
      <w:tblBorders>
        <w:top w:val="none" w:sz="0" w:space="0" w:color="auto"/>
        <w:left w:val="none" w:sz="0" w:space="0" w:color="auto"/>
        <w:bottom w:val="single" w:sz="48" w:space="0" w:color="A6A6A6" w:themeColor="background1" w:themeShade="A6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818"/>
      <w:gridCol w:w="4500"/>
      <w:gridCol w:w="4680"/>
    </w:tblGrid>
    <w:tr w:rsidR="00DC4D2F" w14:paraId="2D712BD3" w14:textId="77777777" w:rsidTr="00BF0BC4">
      <w:tc>
        <w:tcPr>
          <w:tcW w:w="1818" w:type="dxa"/>
          <w:tcBorders>
            <w:bottom w:val="nil"/>
          </w:tcBorders>
          <w:vAlign w:val="bottom"/>
        </w:tcPr>
        <w:p w14:paraId="1C31EEDB" w14:textId="2AF24952" w:rsidR="00DC4D2F" w:rsidRDefault="00DC4D2F" w:rsidP="00E217C8">
          <w:pPr>
            <w:pStyle w:val="Header"/>
            <w:rPr>
              <w:rFonts w:ascii="Trebuchet MS" w:hAnsi="Trebuchet MS"/>
              <w:b/>
            </w:rPr>
          </w:pPr>
        </w:p>
      </w:tc>
      <w:tc>
        <w:tcPr>
          <w:tcW w:w="4500" w:type="dxa"/>
          <w:tcBorders>
            <w:bottom w:val="nil"/>
          </w:tcBorders>
          <w:vAlign w:val="bottom"/>
        </w:tcPr>
        <w:p w14:paraId="42A50C45" w14:textId="773AA93B" w:rsidR="00DC4D2F" w:rsidRDefault="000B1FE4" w:rsidP="00E217C8">
          <w:pPr>
            <w:pStyle w:val="Header"/>
            <w:rPr>
              <w:rFonts w:ascii="Trebuchet MS" w:hAnsi="Trebuchet MS"/>
            </w:rPr>
          </w:pPr>
          <w:r>
            <w:rPr>
              <w:rFonts w:ascii="Trebuchet MS" w:hAnsi="Trebuchet MS"/>
              <w:b/>
            </w:rPr>
            <w:t>Omni-Directional Robot</w:t>
          </w:r>
        </w:p>
        <w:p w14:paraId="02AD6ECC" w14:textId="310076D7" w:rsidR="00DC4D2F" w:rsidRDefault="00DC4D2F" w:rsidP="00E217C8">
          <w:pPr>
            <w:pStyle w:val="Header"/>
            <w:rPr>
              <w:rFonts w:ascii="Trebuchet MS" w:hAnsi="Trebuchet MS"/>
            </w:rPr>
          </w:pPr>
        </w:p>
      </w:tc>
      <w:tc>
        <w:tcPr>
          <w:tcW w:w="4680" w:type="dxa"/>
          <w:tcBorders>
            <w:bottom w:val="nil"/>
          </w:tcBorders>
          <w:vAlign w:val="bottom"/>
        </w:tcPr>
        <w:p w14:paraId="52803969" w14:textId="26075941" w:rsidR="00DC4D2F" w:rsidRDefault="000B1FE4" w:rsidP="00E217C8">
          <w:pPr>
            <w:pStyle w:val="Header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>Omni-Directional Robot</w:t>
          </w:r>
        </w:p>
        <w:p w14:paraId="1C275EEB" w14:textId="0673FE5F" w:rsidR="00DC4D2F" w:rsidRPr="003E4713" w:rsidRDefault="000B1FE4" w:rsidP="00F25CD7">
          <w:pPr>
            <w:pStyle w:val="Header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>4/2/2025</w:t>
          </w:r>
        </w:p>
      </w:tc>
    </w:tr>
  </w:tbl>
  <w:p w14:paraId="69AAF7F2" w14:textId="77777777" w:rsidR="00DC4D2F" w:rsidRDefault="00DC4D2F" w:rsidP="00F25CD7">
    <w:pPr>
      <w:pStyle w:val="Header"/>
      <w:pBdr>
        <w:bottom w:val="single" w:sz="36" w:space="1" w:color="BFBFBF" w:themeColor="background1" w:themeShade="BF"/>
      </w:pBdr>
    </w:pPr>
  </w:p>
  <w:p w14:paraId="5EF6E4E4" w14:textId="77777777" w:rsidR="00DC4D2F" w:rsidRDefault="00DC4D2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single" w:sz="48" w:space="0" w:color="A6A6A6" w:themeColor="background1" w:themeShade="A6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1007"/>
    </w:tblGrid>
    <w:tr w:rsidR="00DC4D2F" w14:paraId="0FB2C256" w14:textId="77777777" w:rsidTr="00BF0BC4">
      <w:trPr>
        <w:trHeight w:val="1530"/>
      </w:trPr>
      <w:tc>
        <w:tcPr>
          <w:tcW w:w="11007" w:type="dxa"/>
          <w:tcBorders>
            <w:bottom w:val="nil"/>
          </w:tcBorders>
        </w:tcPr>
        <w:tbl>
          <w:tblPr>
            <w:tblW w:w="0" w:type="auto"/>
            <w:tblBorders>
              <w:bottom w:val="single" w:sz="48" w:space="0" w:color="A6A6A6" w:themeColor="background1" w:themeShade="A6"/>
            </w:tblBorders>
            <w:tblLayout w:type="fixed"/>
            <w:tblLook w:val="04A0" w:firstRow="1" w:lastRow="0" w:firstColumn="1" w:lastColumn="0" w:noHBand="0" w:noVBand="1"/>
          </w:tblPr>
          <w:tblGrid>
            <w:gridCol w:w="3361"/>
            <w:gridCol w:w="7470"/>
          </w:tblGrid>
          <w:tr w:rsidR="00DC4D2F" w:rsidRPr="00B86860" w14:paraId="6BBC5F61" w14:textId="77777777" w:rsidTr="00E76AFC">
            <w:trPr>
              <w:trHeight w:val="1530"/>
            </w:trPr>
            <w:tc>
              <w:tcPr>
                <w:tcW w:w="3361" w:type="dxa"/>
                <w:tcBorders>
                  <w:bottom w:val="nil"/>
                </w:tcBorders>
                <w:vAlign w:val="bottom"/>
              </w:tcPr>
              <w:p w14:paraId="7E1A5FA4" w14:textId="2BB0E0BA" w:rsidR="00DC4D2F" w:rsidRPr="00B86860" w:rsidRDefault="00DC4D2F" w:rsidP="0004566C">
                <w:pPr>
                  <w:pStyle w:val="Header"/>
                  <w:tabs>
                    <w:tab w:val="clear" w:pos="4680"/>
                    <w:tab w:val="clear" w:pos="9360"/>
                    <w:tab w:val="center" w:pos="3163"/>
                    <w:tab w:val="right" w:pos="10633"/>
                  </w:tabs>
                  <w:ind w:left="-108"/>
                  <w:rPr>
                    <w:rFonts w:ascii="Trebuchet MS" w:hAnsi="Trebuchet MS"/>
                    <w:b/>
                  </w:rPr>
                </w:pPr>
              </w:p>
            </w:tc>
            <w:tc>
              <w:tcPr>
                <w:tcW w:w="7470" w:type="dxa"/>
                <w:tcBorders>
                  <w:bottom w:val="nil"/>
                </w:tcBorders>
                <w:vAlign w:val="bottom"/>
              </w:tcPr>
              <w:p w14:paraId="54D404A6" w14:textId="06A0AE33" w:rsidR="00DC4D2F" w:rsidRPr="00B86860" w:rsidRDefault="000B1FE4" w:rsidP="00E217C8">
                <w:pPr>
                  <w:pStyle w:val="Header"/>
                  <w:rPr>
                    <w:rFonts w:ascii="Trebuchet MS" w:hAnsi="Trebuchet MS"/>
                  </w:rPr>
                </w:pPr>
                <w:r>
                  <w:rPr>
                    <w:rFonts w:ascii="Trebuchet MS" w:hAnsi="Trebuchet MS"/>
                    <w:b/>
                  </w:rPr>
                  <w:t>Omni-Directional Robot</w:t>
                </w:r>
              </w:p>
              <w:p w14:paraId="0055842D" w14:textId="447FC5E8" w:rsidR="00DC4D2F" w:rsidRPr="00B86860" w:rsidRDefault="00DC4D2F" w:rsidP="00E217C8">
                <w:pPr>
                  <w:pStyle w:val="Header"/>
                </w:pPr>
              </w:p>
            </w:tc>
          </w:tr>
        </w:tbl>
        <w:p w14:paraId="34A3EC73" w14:textId="77777777" w:rsidR="00DC4D2F" w:rsidRDefault="00DC4D2F"/>
      </w:tc>
    </w:tr>
  </w:tbl>
  <w:p w14:paraId="57D60674" w14:textId="77777777" w:rsidR="00DC4D2F" w:rsidRDefault="00DC4D2F" w:rsidP="00F25CD7">
    <w:pPr>
      <w:pStyle w:val="Header"/>
      <w:pBdr>
        <w:bottom w:val="single" w:sz="36" w:space="1" w:color="BFBFBF" w:themeColor="background1" w:themeShade="BF"/>
      </w:pBdr>
    </w:pPr>
  </w:p>
  <w:p w14:paraId="48C2663C" w14:textId="77777777" w:rsidR="00DC4D2F" w:rsidRDefault="00DC4D2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FE4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1FE4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C6D8B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B79DF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C6EA8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0818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C7F1D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072D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379D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6665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9A52B"/>
  <w15:docId w15:val="{0F823B2C-F035-48F5-B514-16D36B4F6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1FE4"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header" Target="header2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footer" Target="footer1.xml"/><Relationship Id="rId8" Type="http://schemas.openxmlformats.org/officeDocument/2006/relationships/image" Target="media/image2.jpeg"/><Relationship Id="rId51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46AAC7-2917-4F5C-B83C-F13ED3BB5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2</TotalTime>
  <Pages>24</Pages>
  <Words>3261</Words>
  <Characters>18591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21809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USER</dc:creator>
  <cp:lastModifiedBy>Rusula Oshadha Pathirana</cp:lastModifiedBy>
  <cp:revision>1</cp:revision>
  <dcterms:created xsi:type="dcterms:W3CDTF">2025-04-01T18:42:00Z</dcterms:created>
  <dcterms:modified xsi:type="dcterms:W3CDTF">2025-04-01T18:44:00Z</dcterms:modified>
</cp:coreProperties>
</file>